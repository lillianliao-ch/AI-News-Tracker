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阿里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CBU-搜索产品专家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个人信息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姓    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于丰源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性    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男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年    龄：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30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电    话：18600582895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邮    件：yfy.11@163.com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教育经历：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2017.7-至今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中国人民大学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工商管理-企业管理专业-项目管理方向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在职硕士在读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2008.7-2012.7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哈尔滨工业大学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计算机科学与技术专业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本科毕业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推荐评价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985/211高校计算机专业毕业，人大硕士在读，专业基础扎实；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在百度大商业体系7年，入职3年内连升4级到达P7，目前是P7+，晋升迅速清晰；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目前是专业序列但是承接管理工作，团队PM 10人，横向协调项目团队30+人；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拥有搜索（凤巢检索端，阿拉丁，凤巢业务端，CPC商业模式和机制）、O2O、电影、招聘平台产品经验，擅长搜索产品、B端产品的设计和推进工作。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工作经验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2.08</w:t>
      </w: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- 至今 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百度 大商业体系产品负责人（P7+）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工作职责和业绩：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2017.12-至今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B端及商业化产品负责人 百度百聘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负责招聘平台的商户端产品，会员制和CPC商业产品的设计和项目管理工作。百度百聘是国内最大职位搜索引擎，日更新职位数2000万，依托百度30万B端商户，力求在21年做到年10亿营收规模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2014.12-2017.11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B端产品负责人 糯米电影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15年百度投入200亿全力做O2O，并调派精英团队支援糯米。我主要负责影院端的差异化产品“联名会员卡”的设计和项目管理工作。对接万达，金逸，大地，博纳，横店，中影等头部影管公司，发行联名会员卡数十万张。期间团队获“百度骄傲最佳团队”奖项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2013.4-2014.10 高级产品设计师 百度商业知心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脱胎于google的知识图谱，百度在人物知心项目成功的刺激下，开启了商业知心的尝试。我是游戏知心创始团队成员。从0开始搭建知心游戏检索端、业务端，实现CPC广告收入从0到日均150万的突破。期间深入接触页游，端游，手游的厂商市场部及核心项目组成员。对游戏推广有深入了解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2012.8-2013.3 产品设计师 百度凤巢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凤巢业务端BI团队产品设计师。对内推出过流量魔方产品，支持集团内部2000多名产研和业务团队的使用。促进业务快速发展。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2AF87"/>
    <w:multiLevelType w:val="singleLevel"/>
    <w:tmpl w:val="4F62AF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A41D37"/>
    <w:rsid w:val="04C40E0C"/>
    <w:rsid w:val="04F163BA"/>
    <w:rsid w:val="08121E21"/>
    <w:rsid w:val="08F22050"/>
    <w:rsid w:val="09E56275"/>
    <w:rsid w:val="0BC422B9"/>
    <w:rsid w:val="0DDC6750"/>
    <w:rsid w:val="105C75BC"/>
    <w:rsid w:val="12103AFF"/>
    <w:rsid w:val="134835FF"/>
    <w:rsid w:val="16F76E72"/>
    <w:rsid w:val="18307CF0"/>
    <w:rsid w:val="1C8B2EA7"/>
    <w:rsid w:val="1CED0234"/>
    <w:rsid w:val="1D2332B4"/>
    <w:rsid w:val="1F912786"/>
    <w:rsid w:val="28F45E98"/>
    <w:rsid w:val="2B83183B"/>
    <w:rsid w:val="3257308A"/>
    <w:rsid w:val="37B222B5"/>
    <w:rsid w:val="3D022D37"/>
    <w:rsid w:val="45517512"/>
    <w:rsid w:val="480569AE"/>
    <w:rsid w:val="4B7F5AE3"/>
    <w:rsid w:val="4E3A0DCB"/>
    <w:rsid w:val="4F043C2B"/>
    <w:rsid w:val="4FCA2ADE"/>
    <w:rsid w:val="4FF47B95"/>
    <w:rsid w:val="537B035A"/>
    <w:rsid w:val="574236EF"/>
    <w:rsid w:val="5A1E2D39"/>
    <w:rsid w:val="5A690BB3"/>
    <w:rsid w:val="5BF77A14"/>
    <w:rsid w:val="5E027269"/>
    <w:rsid w:val="62917236"/>
    <w:rsid w:val="6D535020"/>
    <w:rsid w:val="6D8939D7"/>
    <w:rsid w:val="6F7603AC"/>
    <w:rsid w:val="71EB4148"/>
    <w:rsid w:val="746A3E98"/>
    <w:rsid w:val="758C3989"/>
    <w:rsid w:val="7C907C1C"/>
    <w:rsid w:val="7CC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F8AAF"/>
      <w:u w:val="none"/>
    </w:rPr>
  </w:style>
  <w:style w:type="character" w:styleId="9">
    <w:name w:val="Emphasis"/>
    <w:basedOn w:val="6"/>
    <w:qFormat/>
    <w:uiPriority w:val="0"/>
  </w:style>
  <w:style w:type="character" w:styleId="10">
    <w:name w:val="HTML Definition"/>
    <w:basedOn w:val="6"/>
    <w:qFormat/>
    <w:uiPriority w:val="0"/>
    <w:rPr>
      <w:i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character" w:styleId="12">
    <w:name w:val="HTML Code"/>
    <w:basedOn w:val="6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13">
    <w:name w:val="HTML Cite"/>
    <w:basedOn w:val="6"/>
    <w:qFormat/>
    <w:uiPriority w:val="0"/>
  </w:style>
  <w:style w:type="character" w:styleId="14">
    <w:name w:val="HTML Keyboard"/>
    <w:basedOn w:val="6"/>
    <w:qFormat/>
    <w:uiPriority w:val="0"/>
    <w:rPr>
      <w:rFonts w:ascii="serif" w:hAnsi="serif" w:eastAsia="serif" w:cs="serif"/>
      <w:sz w:val="21"/>
      <w:szCs w:val="21"/>
    </w:rPr>
  </w:style>
  <w:style w:type="character" w:styleId="15">
    <w:name w:val="HTML Sample"/>
    <w:basedOn w:val="6"/>
    <w:qFormat/>
    <w:uiPriority w:val="0"/>
    <w:rPr>
      <w:rFonts w:hint="default" w:ascii="serif" w:hAnsi="serif" w:eastAsia="serif" w:cs="serif"/>
      <w:sz w:val="21"/>
      <w:szCs w:val="21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table" w:customStyle="1" w:styleId="17">
    <w:name w:val="普 通 表 格"/>
    <w:basedOn w:val="5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bgorange4"/>
    <w:basedOn w:val="6"/>
    <w:qFormat/>
    <w:uiPriority w:val="0"/>
    <w:rPr>
      <w:color w:val="FFFFFF"/>
      <w:shd w:val="clear" w:fill="FF9900"/>
    </w:rPr>
  </w:style>
  <w:style w:type="character" w:customStyle="1" w:styleId="20">
    <w:name w:val="work-time1"/>
    <w:basedOn w:val="6"/>
    <w:qFormat/>
    <w:uiPriority w:val="0"/>
    <w:rPr>
      <w:color w:val="999999"/>
      <w:sz w:val="21"/>
      <w:szCs w:val="21"/>
    </w:rPr>
  </w:style>
  <w:style w:type="character" w:customStyle="1" w:styleId="21">
    <w:name w:val="bgorange"/>
    <w:basedOn w:val="6"/>
    <w:qFormat/>
    <w:uiPriority w:val="0"/>
    <w:rPr>
      <w:color w:val="FFFFFF"/>
      <w:shd w:val="clear" w:fill="FF99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2019-04-26T02:23:37Z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