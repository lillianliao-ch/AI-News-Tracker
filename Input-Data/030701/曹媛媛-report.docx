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Alex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推荐职位：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阿里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cbu-搜索产品负责人</w:t>
      </w:r>
      <w:bookmarkStart w:id="0" w:name="_GoBack"/>
      <w:bookmarkEnd w:id="0"/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目前所在地：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北京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求职所在地：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杭州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/北京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个人信息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姓    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曹媛媛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性    别：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女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电    话：18519866586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邮    件：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caoyy1205@gmail.com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教育经历：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20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04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/09-201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 xml:space="preserve">/07 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清华大学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 机器学习 博士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推荐评价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清华博士学历，机器学习专业；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8年以上广告与搜索产品经验，大型互联网公司产品主管；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具有产品0-1孵化与落地经验，以及团队管理与建设经验。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工作经验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2017/05-至今 京东 搜索与推荐主管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职责：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负责京东商城主站和海外站在无线PC各端上的搜索和推荐个性化产品，同时负责服务全集团的用户画像平台。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2016/05-2017/06 腾讯 广告产品lead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职责：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负责腾讯广点通联盟广告产品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2014/03-2016/05 阿里巴巴 展示广告lead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职责：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展示广告产品负责人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2011/02-2014/02 雅虎 搜索与个性化高级产品经理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职责：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负责</w:t>
      </w:r>
      <w:r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雅虎下一代个性化平台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负责</w:t>
      </w:r>
      <w:r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雅虎移动搜索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2AF87"/>
    <w:multiLevelType w:val="singleLevel"/>
    <w:tmpl w:val="4F62AF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4A41D37"/>
    <w:rsid w:val="04C40E0C"/>
    <w:rsid w:val="04F163BA"/>
    <w:rsid w:val="08121E21"/>
    <w:rsid w:val="08F22050"/>
    <w:rsid w:val="09E56275"/>
    <w:rsid w:val="0BC422B9"/>
    <w:rsid w:val="0D1733AF"/>
    <w:rsid w:val="0DDC6750"/>
    <w:rsid w:val="105C75BC"/>
    <w:rsid w:val="12103AFF"/>
    <w:rsid w:val="134835FF"/>
    <w:rsid w:val="16F76E72"/>
    <w:rsid w:val="180809E4"/>
    <w:rsid w:val="18307CF0"/>
    <w:rsid w:val="1C8B2EA7"/>
    <w:rsid w:val="1CED0234"/>
    <w:rsid w:val="1D2332B4"/>
    <w:rsid w:val="1EE03027"/>
    <w:rsid w:val="1F912786"/>
    <w:rsid w:val="28F45E98"/>
    <w:rsid w:val="2B83183B"/>
    <w:rsid w:val="3257308A"/>
    <w:rsid w:val="372B3416"/>
    <w:rsid w:val="37B222B5"/>
    <w:rsid w:val="3D022D37"/>
    <w:rsid w:val="40FB2CEB"/>
    <w:rsid w:val="44332469"/>
    <w:rsid w:val="45517512"/>
    <w:rsid w:val="480569AE"/>
    <w:rsid w:val="4B7F5AE3"/>
    <w:rsid w:val="4E3A0DCB"/>
    <w:rsid w:val="4F043C2B"/>
    <w:rsid w:val="4FCA2ADE"/>
    <w:rsid w:val="4FF47B95"/>
    <w:rsid w:val="537B035A"/>
    <w:rsid w:val="574236EF"/>
    <w:rsid w:val="5A1E2D39"/>
    <w:rsid w:val="5A690BB3"/>
    <w:rsid w:val="5BF77A14"/>
    <w:rsid w:val="5E027269"/>
    <w:rsid w:val="62917236"/>
    <w:rsid w:val="63812886"/>
    <w:rsid w:val="6D535020"/>
    <w:rsid w:val="6D8939D7"/>
    <w:rsid w:val="6F7603AC"/>
    <w:rsid w:val="71EB4148"/>
    <w:rsid w:val="746A3E98"/>
    <w:rsid w:val="758C3989"/>
    <w:rsid w:val="7C907C1C"/>
    <w:rsid w:val="7CC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3F8AAF"/>
      <w:u w:val="none"/>
    </w:rPr>
  </w:style>
  <w:style w:type="character" w:styleId="9">
    <w:name w:val="Emphasis"/>
    <w:basedOn w:val="6"/>
    <w:qFormat/>
    <w:uiPriority w:val="0"/>
  </w:style>
  <w:style w:type="character" w:styleId="10">
    <w:name w:val="HTML Definition"/>
    <w:basedOn w:val="6"/>
    <w:qFormat/>
    <w:uiPriority w:val="0"/>
    <w:rPr>
      <w:i/>
    </w:rPr>
  </w:style>
  <w:style w:type="character" w:styleId="11">
    <w:name w:val="Hyperlink"/>
    <w:basedOn w:val="6"/>
    <w:qFormat/>
    <w:uiPriority w:val="0"/>
    <w:rPr>
      <w:color w:val="0000FF"/>
      <w:u w:val="single"/>
    </w:rPr>
  </w:style>
  <w:style w:type="character" w:styleId="12">
    <w:name w:val="HTML Code"/>
    <w:basedOn w:val="6"/>
    <w:qFormat/>
    <w:uiPriority w:val="0"/>
    <w:rPr>
      <w:rFonts w:ascii="Consolas" w:hAnsi="Consolas" w:eastAsia="Consolas" w:cs="Consolas"/>
      <w:color w:val="DD1144"/>
      <w:sz w:val="18"/>
      <w:szCs w:val="18"/>
      <w:bdr w:val="single" w:color="E1E1E8" w:sz="6" w:space="0"/>
      <w:shd w:val="clear" w:fill="F7F7F9"/>
    </w:rPr>
  </w:style>
  <w:style w:type="character" w:styleId="13">
    <w:name w:val="HTML Cite"/>
    <w:basedOn w:val="6"/>
    <w:qFormat/>
    <w:uiPriority w:val="0"/>
  </w:style>
  <w:style w:type="character" w:styleId="14">
    <w:name w:val="HTML Keyboard"/>
    <w:basedOn w:val="6"/>
    <w:qFormat/>
    <w:uiPriority w:val="0"/>
    <w:rPr>
      <w:rFonts w:ascii="serif" w:hAnsi="serif" w:eastAsia="serif" w:cs="serif"/>
      <w:sz w:val="21"/>
      <w:szCs w:val="21"/>
    </w:rPr>
  </w:style>
  <w:style w:type="character" w:styleId="15">
    <w:name w:val="HTML Sample"/>
    <w:basedOn w:val="6"/>
    <w:qFormat/>
    <w:uiPriority w:val="0"/>
    <w:rPr>
      <w:rFonts w:hint="default" w:ascii="serif" w:hAnsi="serif" w:eastAsia="serif" w:cs="serif"/>
      <w:sz w:val="21"/>
      <w:szCs w:val="21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table" w:customStyle="1" w:styleId="17">
    <w:name w:val="普 通 表 格"/>
    <w:basedOn w:val="5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1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bgorange4"/>
    <w:basedOn w:val="6"/>
    <w:qFormat/>
    <w:uiPriority w:val="0"/>
    <w:rPr>
      <w:color w:val="FFFFFF"/>
      <w:shd w:val="clear" w:fill="FF9900"/>
    </w:rPr>
  </w:style>
  <w:style w:type="character" w:customStyle="1" w:styleId="20">
    <w:name w:val="work-time1"/>
    <w:basedOn w:val="6"/>
    <w:qFormat/>
    <w:uiPriority w:val="0"/>
    <w:rPr>
      <w:color w:val="999999"/>
      <w:sz w:val="21"/>
      <w:szCs w:val="21"/>
    </w:rPr>
  </w:style>
  <w:style w:type="character" w:customStyle="1" w:styleId="21">
    <w:name w:val="bgorange"/>
    <w:basedOn w:val="6"/>
    <w:qFormat/>
    <w:uiPriority w:val="0"/>
    <w:rPr>
      <w:color w:val="FFFFFF"/>
      <w:shd w:val="clear" w:fill="FF99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Administrator</cp:lastModifiedBy>
  <dcterms:modified xsi:type="dcterms:W3CDTF">2019-05-10T03:40:14Z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