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>
                <wp:simplePos x="0" y="0"/>
                <wp:positionH relativeFrom="column">
                  <wp:posOffset>6832600</wp:posOffset>
                </wp:positionH>
                <wp:positionV relativeFrom="paragraph">
                  <wp:posOffset>1793875</wp:posOffset>
                </wp:positionV>
                <wp:extent cx="300990" cy="300990"/>
                <wp:effectExtent l="0" t="0" r="4445" b="4445"/>
                <wp:wrapNone/>
                <wp:docPr id="34" name="矩形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42" cy="300942"/>
                        </a:xfrm>
                        <a:prstGeom prst="rect">
                          <a:avLst/>
                        </a:pr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38pt;margin-top:141.25pt;height:23.7pt;width:23.7pt;z-index:251641856;v-text-anchor:middle;mso-width-relative:page;mso-height-relative:page;" fillcolor="#262626" filled="t" stroked="f" coordsize="21600,21600" o:gfxdata="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loSTJtwAAAANAQAADwAAAAAAAAABACAAAAAiAAAAZHJzL2Rvd25yZXYu&#10;eG1sUEsBAhQAFAAAAAgAh07iQIUF3Gz3AQAA0wMAAA4AAAAAAAAAAQAgAAAAKwEAAGRycy9lMm9E&#10;b2MueG1sUEsFBgAAAAAGAAYAWQEAAJ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>
                <wp:simplePos x="0" y="0"/>
                <wp:positionH relativeFrom="column">
                  <wp:posOffset>6890385</wp:posOffset>
                </wp:positionH>
                <wp:positionV relativeFrom="paragraph">
                  <wp:posOffset>1828800</wp:posOffset>
                </wp:positionV>
                <wp:extent cx="187960" cy="167640"/>
                <wp:effectExtent l="0" t="0" r="2540" b="3810"/>
                <wp:wrapNone/>
                <wp:docPr id="29" name="briefcase_28574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88268" cy="167651"/>
                        </a:xfrm>
                        <a:custGeom>
                          <a:avLst/>
                          <a:gdLst>
                            <a:gd name="connsiteX0" fmla="*/ 0 w 607639"/>
                            <a:gd name="connsiteY0" fmla="*/ 311547 h 541096"/>
                            <a:gd name="connsiteX1" fmla="*/ 24655 w 607639"/>
                            <a:gd name="connsiteY1" fmla="*/ 311547 h 541096"/>
                            <a:gd name="connsiteX2" fmla="*/ 49309 w 607639"/>
                            <a:gd name="connsiteY2" fmla="*/ 311547 h 541096"/>
                            <a:gd name="connsiteX3" fmla="*/ 229901 w 607639"/>
                            <a:gd name="connsiteY3" fmla="*/ 311547 h 541096"/>
                            <a:gd name="connsiteX4" fmla="*/ 229901 w 607639"/>
                            <a:gd name="connsiteY4" fmla="*/ 336075 h 541096"/>
                            <a:gd name="connsiteX5" fmla="*/ 254555 w 607639"/>
                            <a:gd name="connsiteY5" fmla="*/ 360692 h 541096"/>
                            <a:gd name="connsiteX6" fmla="*/ 353084 w 607639"/>
                            <a:gd name="connsiteY6" fmla="*/ 360692 h 541096"/>
                            <a:gd name="connsiteX7" fmla="*/ 377739 w 607639"/>
                            <a:gd name="connsiteY7" fmla="*/ 336075 h 541096"/>
                            <a:gd name="connsiteX8" fmla="*/ 377739 w 607639"/>
                            <a:gd name="connsiteY8" fmla="*/ 311547 h 541096"/>
                            <a:gd name="connsiteX9" fmla="*/ 558330 w 607639"/>
                            <a:gd name="connsiteY9" fmla="*/ 311547 h 541096"/>
                            <a:gd name="connsiteX10" fmla="*/ 582985 w 607639"/>
                            <a:gd name="connsiteY10" fmla="*/ 311547 h 541096"/>
                            <a:gd name="connsiteX11" fmla="*/ 607639 w 607639"/>
                            <a:gd name="connsiteY11" fmla="*/ 311547 h 541096"/>
                            <a:gd name="connsiteX12" fmla="*/ 607639 w 607639"/>
                            <a:gd name="connsiteY12" fmla="*/ 516479 h 541096"/>
                            <a:gd name="connsiteX13" fmla="*/ 582985 w 607639"/>
                            <a:gd name="connsiteY13" fmla="*/ 541096 h 541096"/>
                            <a:gd name="connsiteX14" fmla="*/ 24655 w 607639"/>
                            <a:gd name="connsiteY14" fmla="*/ 541096 h 541096"/>
                            <a:gd name="connsiteX15" fmla="*/ 0 w 607639"/>
                            <a:gd name="connsiteY15" fmla="*/ 516479 h 541096"/>
                            <a:gd name="connsiteX16" fmla="*/ 229901 w 607639"/>
                            <a:gd name="connsiteY16" fmla="*/ 49237 h 541096"/>
                            <a:gd name="connsiteX17" fmla="*/ 229901 w 607639"/>
                            <a:gd name="connsiteY17" fmla="*/ 98386 h 541096"/>
                            <a:gd name="connsiteX18" fmla="*/ 377739 w 607639"/>
                            <a:gd name="connsiteY18" fmla="*/ 98386 h 541096"/>
                            <a:gd name="connsiteX19" fmla="*/ 377739 w 607639"/>
                            <a:gd name="connsiteY19" fmla="*/ 49237 h 541096"/>
                            <a:gd name="connsiteX20" fmla="*/ 205246 w 607639"/>
                            <a:gd name="connsiteY20" fmla="*/ 0 h 541096"/>
                            <a:gd name="connsiteX21" fmla="*/ 402304 w 607639"/>
                            <a:gd name="connsiteY21" fmla="*/ 0 h 541096"/>
                            <a:gd name="connsiteX22" fmla="*/ 426959 w 607639"/>
                            <a:gd name="connsiteY22" fmla="*/ 24619 h 541096"/>
                            <a:gd name="connsiteX23" fmla="*/ 426959 w 607639"/>
                            <a:gd name="connsiteY23" fmla="*/ 98386 h 541096"/>
                            <a:gd name="connsiteX24" fmla="*/ 461226 w 607639"/>
                            <a:gd name="connsiteY24" fmla="*/ 98386 h 541096"/>
                            <a:gd name="connsiteX25" fmla="*/ 484456 w 607639"/>
                            <a:gd name="connsiteY25" fmla="*/ 82033 h 541096"/>
                            <a:gd name="connsiteX26" fmla="*/ 533676 w 607639"/>
                            <a:gd name="connsiteY26" fmla="*/ 82033 h 541096"/>
                            <a:gd name="connsiteX27" fmla="*/ 556906 w 607639"/>
                            <a:gd name="connsiteY27" fmla="*/ 98386 h 541096"/>
                            <a:gd name="connsiteX28" fmla="*/ 582985 w 607639"/>
                            <a:gd name="connsiteY28" fmla="*/ 98386 h 541096"/>
                            <a:gd name="connsiteX29" fmla="*/ 607639 w 607639"/>
                            <a:gd name="connsiteY29" fmla="*/ 123004 h 541096"/>
                            <a:gd name="connsiteX30" fmla="*/ 607639 w 607639"/>
                            <a:gd name="connsiteY30" fmla="*/ 262362 h 541096"/>
                            <a:gd name="connsiteX31" fmla="*/ 582985 w 607639"/>
                            <a:gd name="connsiteY31" fmla="*/ 262362 h 541096"/>
                            <a:gd name="connsiteX32" fmla="*/ 558330 w 607639"/>
                            <a:gd name="connsiteY32" fmla="*/ 262362 h 541096"/>
                            <a:gd name="connsiteX33" fmla="*/ 377739 w 607639"/>
                            <a:gd name="connsiteY33" fmla="*/ 262362 h 541096"/>
                            <a:gd name="connsiteX34" fmla="*/ 377739 w 607639"/>
                            <a:gd name="connsiteY34" fmla="*/ 237743 h 541096"/>
                            <a:gd name="connsiteX35" fmla="*/ 353084 w 607639"/>
                            <a:gd name="connsiteY35" fmla="*/ 213214 h 541096"/>
                            <a:gd name="connsiteX36" fmla="*/ 254555 w 607639"/>
                            <a:gd name="connsiteY36" fmla="*/ 213214 h 541096"/>
                            <a:gd name="connsiteX37" fmla="*/ 229901 w 607639"/>
                            <a:gd name="connsiteY37" fmla="*/ 237743 h 541096"/>
                            <a:gd name="connsiteX38" fmla="*/ 229901 w 607639"/>
                            <a:gd name="connsiteY38" fmla="*/ 262362 h 541096"/>
                            <a:gd name="connsiteX39" fmla="*/ 49309 w 607639"/>
                            <a:gd name="connsiteY39" fmla="*/ 262362 h 541096"/>
                            <a:gd name="connsiteX40" fmla="*/ 24655 w 607639"/>
                            <a:gd name="connsiteY40" fmla="*/ 262362 h 541096"/>
                            <a:gd name="connsiteX41" fmla="*/ 0 w 607639"/>
                            <a:gd name="connsiteY41" fmla="*/ 262362 h 541096"/>
                            <a:gd name="connsiteX42" fmla="*/ 0 w 607639"/>
                            <a:gd name="connsiteY42" fmla="*/ 123004 h 541096"/>
                            <a:gd name="connsiteX43" fmla="*/ 24655 w 607639"/>
                            <a:gd name="connsiteY43" fmla="*/ 98386 h 541096"/>
                            <a:gd name="connsiteX44" fmla="*/ 50733 w 607639"/>
                            <a:gd name="connsiteY44" fmla="*/ 98386 h 541096"/>
                            <a:gd name="connsiteX45" fmla="*/ 73875 w 607639"/>
                            <a:gd name="connsiteY45" fmla="*/ 82033 h 541096"/>
                            <a:gd name="connsiteX46" fmla="*/ 123184 w 607639"/>
                            <a:gd name="connsiteY46" fmla="*/ 82033 h 541096"/>
                            <a:gd name="connsiteX47" fmla="*/ 146325 w 607639"/>
                            <a:gd name="connsiteY47" fmla="*/ 98386 h 541096"/>
                            <a:gd name="connsiteX48" fmla="*/ 180681 w 607639"/>
                            <a:gd name="connsiteY48" fmla="*/ 98386 h 541096"/>
                            <a:gd name="connsiteX49" fmla="*/ 180681 w 607639"/>
                            <a:gd name="connsiteY49" fmla="*/ 24619 h 541096"/>
                            <a:gd name="connsiteX50" fmla="*/ 205246 w 607639"/>
                            <a:gd name="connsiteY50" fmla="*/ 0 h 54109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</a:cxnLst>
                          <a:rect l="l" t="t" r="r" b="b"/>
                          <a:pathLst>
                            <a:path w="607639" h="541096">
                              <a:moveTo>
                                <a:pt x="0" y="311547"/>
                              </a:moveTo>
                              <a:lnTo>
                                <a:pt x="24655" y="311547"/>
                              </a:lnTo>
                              <a:lnTo>
                                <a:pt x="49309" y="311547"/>
                              </a:lnTo>
                              <a:lnTo>
                                <a:pt x="229901" y="311547"/>
                              </a:lnTo>
                              <a:lnTo>
                                <a:pt x="229901" y="336075"/>
                              </a:lnTo>
                              <a:cubicBezTo>
                                <a:pt x="229901" y="349672"/>
                                <a:pt x="240938" y="360692"/>
                                <a:pt x="254555" y="360692"/>
                              </a:cubicBezTo>
                              <a:lnTo>
                                <a:pt x="353084" y="360692"/>
                              </a:lnTo>
                              <a:cubicBezTo>
                                <a:pt x="366702" y="360692"/>
                                <a:pt x="377739" y="349672"/>
                                <a:pt x="377739" y="336075"/>
                              </a:cubicBezTo>
                              <a:lnTo>
                                <a:pt x="377739" y="311547"/>
                              </a:lnTo>
                              <a:lnTo>
                                <a:pt x="558330" y="311547"/>
                              </a:lnTo>
                              <a:lnTo>
                                <a:pt x="582985" y="311547"/>
                              </a:lnTo>
                              <a:lnTo>
                                <a:pt x="607639" y="311547"/>
                              </a:lnTo>
                              <a:lnTo>
                                <a:pt x="607639" y="516479"/>
                              </a:lnTo>
                              <a:cubicBezTo>
                                <a:pt x="607639" y="530076"/>
                                <a:pt x="596603" y="541096"/>
                                <a:pt x="582985" y="541096"/>
                              </a:cubicBezTo>
                              <a:lnTo>
                                <a:pt x="24655" y="541096"/>
                              </a:lnTo>
                              <a:cubicBezTo>
                                <a:pt x="11037" y="541096"/>
                                <a:pt x="0" y="530076"/>
                                <a:pt x="0" y="516479"/>
                              </a:cubicBezTo>
                              <a:close/>
                              <a:moveTo>
                                <a:pt x="229901" y="49237"/>
                              </a:moveTo>
                              <a:lnTo>
                                <a:pt x="229901" y="98386"/>
                              </a:lnTo>
                              <a:lnTo>
                                <a:pt x="377739" y="98386"/>
                              </a:lnTo>
                              <a:lnTo>
                                <a:pt x="377739" y="49237"/>
                              </a:lnTo>
                              <a:close/>
                              <a:moveTo>
                                <a:pt x="205246" y="0"/>
                              </a:moveTo>
                              <a:lnTo>
                                <a:pt x="402304" y="0"/>
                              </a:lnTo>
                              <a:cubicBezTo>
                                <a:pt x="415922" y="0"/>
                                <a:pt x="426959" y="11021"/>
                                <a:pt x="426959" y="24619"/>
                              </a:cubicBezTo>
                              <a:lnTo>
                                <a:pt x="426959" y="98386"/>
                              </a:lnTo>
                              <a:lnTo>
                                <a:pt x="461226" y="98386"/>
                              </a:lnTo>
                              <a:cubicBezTo>
                                <a:pt x="464608" y="88876"/>
                                <a:pt x="473686" y="82033"/>
                                <a:pt x="484456" y="82033"/>
                              </a:cubicBezTo>
                              <a:lnTo>
                                <a:pt x="533676" y="82033"/>
                              </a:lnTo>
                              <a:cubicBezTo>
                                <a:pt x="544445" y="82033"/>
                                <a:pt x="553524" y="88876"/>
                                <a:pt x="556906" y="98386"/>
                              </a:cubicBezTo>
                              <a:lnTo>
                                <a:pt x="582985" y="98386"/>
                              </a:lnTo>
                              <a:cubicBezTo>
                                <a:pt x="596603" y="98386"/>
                                <a:pt x="607639" y="109406"/>
                                <a:pt x="607639" y="123004"/>
                              </a:cubicBezTo>
                              <a:lnTo>
                                <a:pt x="607639" y="262362"/>
                              </a:lnTo>
                              <a:lnTo>
                                <a:pt x="582985" y="262362"/>
                              </a:lnTo>
                              <a:lnTo>
                                <a:pt x="558330" y="262362"/>
                              </a:lnTo>
                              <a:lnTo>
                                <a:pt x="377739" y="262362"/>
                              </a:lnTo>
                              <a:lnTo>
                                <a:pt x="377739" y="237743"/>
                              </a:lnTo>
                              <a:cubicBezTo>
                                <a:pt x="377739" y="224145"/>
                                <a:pt x="366702" y="213214"/>
                                <a:pt x="353084" y="213214"/>
                              </a:cubicBezTo>
                              <a:lnTo>
                                <a:pt x="254555" y="213214"/>
                              </a:lnTo>
                              <a:cubicBezTo>
                                <a:pt x="240938" y="213214"/>
                                <a:pt x="229901" y="224145"/>
                                <a:pt x="229901" y="237743"/>
                              </a:cubicBezTo>
                              <a:lnTo>
                                <a:pt x="229901" y="262362"/>
                              </a:lnTo>
                              <a:lnTo>
                                <a:pt x="49309" y="262362"/>
                              </a:lnTo>
                              <a:lnTo>
                                <a:pt x="24655" y="262362"/>
                              </a:lnTo>
                              <a:lnTo>
                                <a:pt x="0" y="262362"/>
                              </a:lnTo>
                              <a:lnTo>
                                <a:pt x="0" y="123004"/>
                              </a:lnTo>
                              <a:cubicBezTo>
                                <a:pt x="0" y="109406"/>
                                <a:pt x="11037" y="98386"/>
                                <a:pt x="24655" y="98386"/>
                              </a:cubicBezTo>
                              <a:lnTo>
                                <a:pt x="50733" y="98386"/>
                              </a:lnTo>
                              <a:cubicBezTo>
                                <a:pt x="54115" y="88876"/>
                                <a:pt x="63194" y="82033"/>
                                <a:pt x="73875" y="82033"/>
                              </a:cubicBezTo>
                              <a:lnTo>
                                <a:pt x="123184" y="82033"/>
                              </a:lnTo>
                              <a:cubicBezTo>
                                <a:pt x="133864" y="82033"/>
                                <a:pt x="142943" y="88876"/>
                                <a:pt x="146325" y="98386"/>
                              </a:cubicBezTo>
                              <a:lnTo>
                                <a:pt x="180681" y="98386"/>
                              </a:lnTo>
                              <a:lnTo>
                                <a:pt x="180681" y="24619"/>
                              </a:lnTo>
                              <a:cubicBezTo>
                                <a:pt x="180681" y="11021"/>
                                <a:pt x="191629" y="0"/>
                                <a:pt x="205246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briefcase_285749" o:spid="_x0000_s1026" o:spt="100" style="position:absolute;left:0pt;margin-left:542.55pt;margin-top:144pt;height:13.2pt;width:14.8pt;z-index:251648000;mso-width-relative:page;mso-height-relative:page;" fillcolor="#FFFFFF" filled="t" stroked="f" coordsize="607639,541096" o:gfxdata="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" path="m0,311547l24655,311547,49309,311547,229901,311547,229901,336075c229901,349672,240938,360692,254555,360692l353084,360692c366702,360692,377739,349672,377739,336075l377739,311547,558330,311547,582985,311547,607639,311547,607639,516479c607639,530076,596603,541096,582985,541096l24655,541096c11037,541096,0,530076,0,516479xm229901,49237l229901,98386,377739,98386,377739,49237xm205246,0l402304,0c415922,0,426959,11021,426959,24619l426959,98386,461226,98386c464608,88876,473686,82033,484456,82033l533676,82033c544445,82033,553524,88876,556906,98386l582985,98386c596603,98386,607639,109406,607639,123004l607639,262362,582985,262362,558330,262362,377739,262362,377739,237743c377739,224145,366702,213214,353084,213214l254555,213214c240938,213214,229901,224145,229901,237743l229901,262362,49309,262362,24655,262362,0,262362,0,123004c0,109406,11037,98386,24655,98386l50733,98386c54115,88876,63194,82033,73875,82033l123184,82033c133864,82033,142943,88876,146325,98386l180681,98386,180681,24619c180681,11021,191629,0,205246,0xe">
                <v:path o:connectlocs="0,96528;7638,96528;15277,96528;71231,96528;71231,104128;78870,111755;109397,111755;117036,104128;117036,96528;172990,96528;180629,96528;188268,96528;188268,160023;180629,167651;7638,167651;0,160023;71231,15255;71231,30483;117036,30483;117036,15255;63592,0;124647,0;132286,7627;132286,30483;142904,30483;150101,25416;165351,25416;172549,30483;180629,30483;188268,38111;188268,81289;180629,81289;172990,81289;117036,81289;117036,73661;109397,66061;78870,66061;71231,73661;71231,81289;15277,81289;7638,81289;0,81289;0,38111;7638,30483;15718,30483;22889,25416;38166,25416;45336,30483;55981,30483;55981,7627;63592,0" o:connectangles="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>
                <wp:simplePos x="0" y="0"/>
                <wp:positionH relativeFrom="column">
                  <wp:posOffset>475615</wp:posOffset>
                </wp:positionH>
                <wp:positionV relativeFrom="paragraph">
                  <wp:posOffset>1784350</wp:posOffset>
                </wp:positionV>
                <wp:extent cx="57785" cy="300990"/>
                <wp:effectExtent l="0" t="0" r="0" b="4445"/>
                <wp:wrapNone/>
                <wp:docPr id="24" name="矩形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88" cy="300942"/>
                        </a:xfrm>
                        <a:prstGeom prst="rect">
                          <a:avLst/>
                        </a:pr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.45pt;margin-top:140.5pt;height:23.7pt;width:4.55pt;z-index:251654144;v-text-anchor:middle;mso-width-relative:page;mso-height-relative:page;" fillcolor="#262626" filled="t" stroked="f" coordsize="21600,21600" o:gfxdata="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GoSiPXaAAAACQEAAA8AAAAAAAAAAQAgAAAAIgAAAGRycy9kb3ducmV2&#10;LnhtbFBLAQIUABQAAAAIAIdO4kC4KCSX+gEAANIDAAAOAAAAAAAAAAEAIAAAACkBAABkcnMvZTJv&#10;RG9jLnhtbFBLBQYAAAAABgAGAFkBAACV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29568" behindDoc="0" locked="0" layoutInCell="1" allowOverlap="1">
                <wp:simplePos x="0" y="0"/>
                <wp:positionH relativeFrom="column">
                  <wp:posOffset>514985</wp:posOffset>
                </wp:positionH>
                <wp:positionV relativeFrom="paragraph">
                  <wp:posOffset>1781810</wp:posOffset>
                </wp:positionV>
                <wp:extent cx="6607810" cy="300990"/>
                <wp:effectExtent l="0" t="0" r="2540" b="3810"/>
                <wp:wrapNone/>
                <wp:docPr id="44" name="矩形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7810" cy="300942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0.55pt;margin-top:140.3pt;height:23.7pt;width:520.3pt;z-index:251629568;v-text-anchor:middle;mso-width-relative:page;mso-height-relative:page;" fillcolor="#F2F2F2" filled="t" stroked="f" coordsize="21600,21600" o:gfxdata="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DUFfZC2wAAAAsBAAAPAAAAAAAAAAEAIAAAACIAAABkcnMvZG93bnJldi54bWxQSwEC&#10;FAAUAAAACACHTuJAyKuXsvEBAAC5AwAADgAAAAAAAAABACAAAAAq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1072" behindDoc="0" locked="0" layoutInCell="1" allowOverlap="1">
                <wp:simplePos x="0" y="0"/>
                <wp:positionH relativeFrom="column">
                  <wp:posOffset>6925945</wp:posOffset>
                </wp:positionH>
                <wp:positionV relativeFrom="paragraph">
                  <wp:posOffset>9722485</wp:posOffset>
                </wp:positionV>
                <wp:extent cx="151130" cy="193040"/>
                <wp:effectExtent l="0" t="0" r="1905" b="0"/>
                <wp:wrapNone/>
                <wp:docPr id="32" name="male_45735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50945" cy="193166"/>
                        </a:xfrm>
                        <a:custGeom>
                          <a:avLst/>
                          <a:gdLst>
                            <a:gd name="connsiteX0" fmla="*/ 118658 w 474552"/>
                            <a:gd name="connsiteY0" fmla="*/ 330881 h 607286"/>
                            <a:gd name="connsiteX1" fmla="*/ 128808 w 474552"/>
                            <a:gd name="connsiteY1" fmla="*/ 330881 h 607286"/>
                            <a:gd name="connsiteX2" fmla="*/ 138880 w 474552"/>
                            <a:gd name="connsiteY2" fmla="*/ 340467 h 607286"/>
                            <a:gd name="connsiteX3" fmla="*/ 237315 w 474552"/>
                            <a:gd name="connsiteY3" fmla="*/ 429642 h 607286"/>
                            <a:gd name="connsiteX4" fmla="*/ 335672 w 474552"/>
                            <a:gd name="connsiteY4" fmla="*/ 340467 h 607286"/>
                            <a:gd name="connsiteX5" fmla="*/ 345823 w 474552"/>
                            <a:gd name="connsiteY5" fmla="*/ 330881 h 607286"/>
                            <a:gd name="connsiteX6" fmla="*/ 355973 w 474552"/>
                            <a:gd name="connsiteY6" fmla="*/ 330881 h 607286"/>
                            <a:gd name="connsiteX7" fmla="*/ 474552 w 474552"/>
                            <a:gd name="connsiteY7" fmla="*/ 449363 h 607286"/>
                            <a:gd name="connsiteX8" fmla="*/ 474552 w 474552"/>
                            <a:gd name="connsiteY8" fmla="*/ 567845 h 607286"/>
                            <a:gd name="connsiteX9" fmla="*/ 435052 w 474552"/>
                            <a:gd name="connsiteY9" fmla="*/ 607286 h 607286"/>
                            <a:gd name="connsiteX10" fmla="*/ 39579 w 474552"/>
                            <a:gd name="connsiteY10" fmla="*/ 607286 h 607286"/>
                            <a:gd name="connsiteX11" fmla="*/ 0 w 474552"/>
                            <a:gd name="connsiteY11" fmla="*/ 567845 h 607286"/>
                            <a:gd name="connsiteX12" fmla="*/ 0 w 474552"/>
                            <a:gd name="connsiteY12" fmla="*/ 449363 h 607286"/>
                            <a:gd name="connsiteX13" fmla="*/ 118658 w 474552"/>
                            <a:gd name="connsiteY13" fmla="*/ 330881 h 607286"/>
                            <a:gd name="connsiteX14" fmla="*/ 315130 w 474552"/>
                            <a:gd name="connsiteY14" fmla="*/ 118095 h 607286"/>
                            <a:gd name="connsiteX15" fmla="*/ 237312 w 474552"/>
                            <a:gd name="connsiteY15" fmla="*/ 162332 h 607286"/>
                            <a:gd name="connsiteX16" fmla="*/ 135653 w 474552"/>
                            <a:gd name="connsiteY16" fmla="*/ 182682 h 607286"/>
                            <a:gd name="connsiteX17" fmla="*/ 237312 w 474552"/>
                            <a:gd name="connsiteY17" fmla="*/ 284120 h 607286"/>
                            <a:gd name="connsiteX18" fmla="*/ 338893 w 474552"/>
                            <a:gd name="connsiteY18" fmla="*/ 182682 h 607286"/>
                            <a:gd name="connsiteX19" fmla="*/ 315130 w 474552"/>
                            <a:gd name="connsiteY19" fmla="*/ 118095 h 607286"/>
                            <a:gd name="connsiteX20" fmla="*/ 237312 w 474552"/>
                            <a:gd name="connsiteY20" fmla="*/ 0 h 607286"/>
                            <a:gd name="connsiteX21" fmla="*/ 379572 w 474552"/>
                            <a:gd name="connsiteY21" fmla="*/ 162332 h 607286"/>
                            <a:gd name="connsiteX22" fmla="*/ 237312 w 474552"/>
                            <a:gd name="connsiteY22" fmla="*/ 324742 h 607286"/>
                            <a:gd name="connsiteX23" fmla="*/ 95052 w 474552"/>
                            <a:gd name="connsiteY23" fmla="*/ 162332 h 607286"/>
                            <a:gd name="connsiteX24" fmla="*/ 237312 w 474552"/>
                            <a:gd name="connsiteY24" fmla="*/ 0 h 607286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</a:cxnLst>
                          <a:rect l="l" t="t" r="r" b="b"/>
                          <a:pathLst>
                            <a:path w="474552" h="607286">
                              <a:moveTo>
                                <a:pt x="118658" y="330881"/>
                              </a:moveTo>
                              <a:lnTo>
                                <a:pt x="128808" y="330881"/>
                              </a:lnTo>
                              <a:cubicBezTo>
                                <a:pt x="134080" y="330881"/>
                                <a:pt x="138329" y="335203"/>
                                <a:pt x="138880" y="340467"/>
                              </a:cubicBezTo>
                              <a:cubicBezTo>
                                <a:pt x="143680" y="390515"/>
                                <a:pt x="185934" y="429642"/>
                                <a:pt x="237315" y="429642"/>
                              </a:cubicBezTo>
                              <a:cubicBezTo>
                                <a:pt x="288618" y="429642"/>
                                <a:pt x="330872" y="390515"/>
                                <a:pt x="335672" y="340467"/>
                              </a:cubicBezTo>
                              <a:cubicBezTo>
                                <a:pt x="336223" y="335203"/>
                                <a:pt x="340472" y="330881"/>
                                <a:pt x="345823" y="330881"/>
                              </a:cubicBezTo>
                              <a:lnTo>
                                <a:pt x="355973" y="330881"/>
                              </a:lnTo>
                              <a:cubicBezTo>
                                <a:pt x="421518" y="330881"/>
                                <a:pt x="474552" y="383915"/>
                                <a:pt x="474552" y="449363"/>
                              </a:cubicBezTo>
                              <a:lnTo>
                                <a:pt x="474552" y="567845"/>
                              </a:lnTo>
                              <a:cubicBezTo>
                                <a:pt x="474552" y="589687"/>
                                <a:pt x="456926" y="607286"/>
                                <a:pt x="435052" y="607286"/>
                              </a:cubicBezTo>
                              <a:lnTo>
                                <a:pt x="39579" y="607286"/>
                              </a:lnTo>
                              <a:cubicBezTo>
                                <a:pt x="17704" y="607286"/>
                                <a:pt x="0" y="589687"/>
                                <a:pt x="0" y="567845"/>
                              </a:cubicBezTo>
                              <a:lnTo>
                                <a:pt x="0" y="449363"/>
                              </a:lnTo>
                              <a:cubicBezTo>
                                <a:pt x="0" y="383915"/>
                                <a:pt x="53113" y="330881"/>
                                <a:pt x="118658" y="330881"/>
                              </a:cubicBezTo>
                              <a:close/>
                              <a:moveTo>
                                <a:pt x="315130" y="118095"/>
                              </a:moveTo>
                              <a:cubicBezTo>
                                <a:pt x="305373" y="143632"/>
                                <a:pt x="274372" y="162332"/>
                                <a:pt x="237312" y="162332"/>
                              </a:cubicBezTo>
                              <a:cubicBezTo>
                                <a:pt x="200173" y="162332"/>
                                <a:pt x="135653" y="158010"/>
                                <a:pt x="135653" y="182682"/>
                              </a:cubicBezTo>
                              <a:cubicBezTo>
                                <a:pt x="135653" y="238705"/>
                                <a:pt x="181132" y="284120"/>
                                <a:pt x="237312" y="284120"/>
                              </a:cubicBezTo>
                              <a:cubicBezTo>
                                <a:pt x="293335" y="284120"/>
                                <a:pt x="338893" y="238705"/>
                                <a:pt x="338893" y="182682"/>
                              </a:cubicBezTo>
                              <a:cubicBezTo>
                                <a:pt x="338893" y="158010"/>
                                <a:pt x="329765" y="135696"/>
                                <a:pt x="315130" y="118095"/>
                              </a:cubicBezTo>
                              <a:close/>
                              <a:moveTo>
                                <a:pt x="237312" y="0"/>
                              </a:moveTo>
                              <a:cubicBezTo>
                                <a:pt x="315838" y="0"/>
                                <a:pt x="379572" y="72680"/>
                                <a:pt x="379572" y="162332"/>
                              </a:cubicBezTo>
                              <a:cubicBezTo>
                                <a:pt x="379572" y="251984"/>
                                <a:pt x="315838" y="324742"/>
                                <a:pt x="237312" y="324742"/>
                              </a:cubicBezTo>
                              <a:cubicBezTo>
                                <a:pt x="158707" y="324742"/>
                                <a:pt x="95052" y="251984"/>
                                <a:pt x="95052" y="162332"/>
                              </a:cubicBezTo>
                              <a:cubicBezTo>
                                <a:pt x="95052" y="72680"/>
                                <a:pt x="158707" y="0"/>
                                <a:pt x="237312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male_45735" o:spid="_x0000_s1026" o:spt="100" style="position:absolute;left:0pt;margin-left:545.35pt;margin-top:765.55pt;height:15.2pt;width:11.9pt;z-index:251651072;mso-width-relative:page;mso-height-relative:page;" fillcolor="#FFFFFF" filled="t" stroked="f" coordsize="474552,607286" o:gfxdata="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" path="m118658,330881l128808,330881c134080,330881,138329,335203,138880,340467c143680,390515,185934,429642,237315,429642c288618,429642,330872,390515,335672,340467c336223,335203,340472,330881,345823,330881l355973,330881c421518,330881,474552,383915,474552,449363l474552,567845c474552,589687,456926,607286,435052,607286l39579,607286c17704,607286,0,589687,0,567845l0,449363c0,383915,53113,330881,118658,330881xm315130,118095c305373,143632,274372,162332,237312,162332c200173,162332,135653,158010,135653,182682c135653,238705,181132,284120,237312,284120c293335,284120,338893,238705,338893,182682c338893,158010,329765,135696,315130,118095xm237312,0c315838,0,379572,72680,379572,162332c379572,251984,315838,324742,237312,324742c158707,324742,95052,251984,95052,162332c95052,72680,158707,0,237312,0xe">
                <v:path o:connectlocs="37742,105246;40971,105246;44174,108296;75484,136660;106770,108296;109999,105246;113227,105246;150945,142933;150945,180620;138380,193166;12589,193166;0,180620;0,142933;37742,105246;100236,37563;75483,51634;43148,58107;75483,90373;107794,58107;100236,37563;75483,0;120733,51634;75483,103294;30234,51634;75483,0" o:connectangles="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>
                <wp:simplePos x="0" y="0"/>
                <wp:positionH relativeFrom="column">
                  <wp:posOffset>6847205</wp:posOffset>
                </wp:positionH>
                <wp:positionV relativeFrom="paragraph">
                  <wp:posOffset>9697085</wp:posOffset>
                </wp:positionV>
                <wp:extent cx="300990" cy="300990"/>
                <wp:effectExtent l="0" t="0" r="4445" b="4445"/>
                <wp:wrapNone/>
                <wp:docPr id="37" name="矩形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42" cy="300942"/>
                        </a:xfrm>
                        <a:prstGeom prst="rect">
                          <a:avLst/>
                        </a:pr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39.15pt;margin-top:763.55pt;height:23.7pt;width:23.7pt;z-index:251644928;v-text-anchor:middle;mso-width-relative:page;mso-height-relative:page;" fillcolor="#262626" filled="t" stroked="f" coordsize="21600,21600" o:gfxdata="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C3RIH3dAAAADwEAAA8AAAAAAAAAAQAgAAAAIgAAAGRycy9kb3ducmV2&#10;LnhtbFBLAQIUABQAAAAIAIdO4kCcpCXS9wEAANMDAAAOAAAAAAAAAAEAIAAAACwBAABkcnMvZTJv&#10;RG9jLnhtbFBLBQYAAAAABgAGAFkBAACV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>
                <wp:simplePos x="0" y="0"/>
                <wp:positionH relativeFrom="column">
                  <wp:posOffset>6901180</wp:posOffset>
                </wp:positionH>
                <wp:positionV relativeFrom="paragraph">
                  <wp:posOffset>8025765</wp:posOffset>
                </wp:positionV>
                <wp:extent cx="217805" cy="155575"/>
                <wp:effectExtent l="0" t="0" r="0" b="0"/>
                <wp:wrapNone/>
                <wp:docPr id="28" name="mortarboard_245998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218043" cy="155840"/>
                        </a:xfrm>
                        <a:custGeom>
                          <a:avLst/>
                          <a:gdLst>
                            <a:gd name="connsiteX0" fmla="*/ 140092 w 599101"/>
                            <a:gd name="connsiteY0" fmla="*/ 241969 h 428191"/>
                            <a:gd name="connsiteX1" fmla="*/ 273465 w 599101"/>
                            <a:gd name="connsiteY1" fmla="*/ 284935 h 428191"/>
                            <a:gd name="connsiteX2" fmla="*/ 299637 w 599101"/>
                            <a:gd name="connsiteY2" fmla="*/ 288873 h 428191"/>
                            <a:gd name="connsiteX3" fmla="*/ 326169 w 599101"/>
                            <a:gd name="connsiteY3" fmla="*/ 284935 h 428191"/>
                            <a:gd name="connsiteX4" fmla="*/ 459541 w 599101"/>
                            <a:gd name="connsiteY4" fmla="*/ 241969 h 428191"/>
                            <a:gd name="connsiteX5" fmla="*/ 459541 w 599101"/>
                            <a:gd name="connsiteY5" fmla="*/ 358335 h 428191"/>
                            <a:gd name="connsiteX6" fmla="*/ 300355 w 599101"/>
                            <a:gd name="connsiteY6" fmla="*/ 411326 h 428191"/>
                            <a:gd name="connsiteX7" fmla="*/ 140092 w 599101"/>
                            <a:gd name="connsiteY7" fmla="*/ 358693 h 428191"/>
                            <a:gd name="connsiteX8" fmla="*/ 299640 w 599101"/>
                            <a:gd name="connsiteY8" fmla="*/ 73036 h 428191"/>
                            <a:gd name="connsiteX9" fmla="*/ 237615 w 599101"/>
                            <a:gd name="connsiteY9" fmla="*/ 106332 h 428191"/>
                            <a:gd name="connsiteX10" fmla="*/ 270241 w 599101"/>
                            <a:gd name="connsiteY10" fmla="*/ 135331 h 428191"/>
                            <a:gd name="connsiteX11" fmla="*/ 299640 w 599101"/>
                            <a:gd name="connsiteY11" fmla="*/ 139628 h 428191"/>
                            <a:gd name="connsiteX12" fmla="*/ 329398 w 599101"/>
                            <a:gd name="connsiteY12" fmla="*/ 135331 h 428191"/>
                            <a:gd name="connsiteX13" fmla="*/ 362024 w 599101"/>
                            <a:gd name="connsiteY13" fmla="*/ 106332 h 428191"/>
                            <a:gd name="connsiteX14" fmla="*/ 299640 w 599101"/>
                            <a:gd name="connsiteY14" fmla="*/ 73036 h 428191"/>
                            <a:gd name="connsiteX15" fmla="*/ 299640 w 599101"/>
                            <a:gd name="connsiteY15" fmla="*/ 0 h 428191"/>
                            <a:gd name="connsiteX16" fmla="*/ 308245 w 599101"/>
                            <a:gd name="connsiteY16" fmla="*/ 1432 h 428191"/>
                            <a:gd name="connsiteX17" fmla="*/ 579292 w 599101"/>
                            <a:gd name="connsiteY17" fmla="*/ 88789 h 428191"/>
                            <a:gd name="connsiteX18" fmla="*/ 578575 w 599101"/>
                            <a:gd name="connsiteY18" fmla="*/ 143208 h 428191"/>
                            <a:gd name="connsiteX19" fmla="*/ 458468 w 599101"/>
                            <a:gd name="connsiteY19" fmla="*/ 181874 h 428191"/>
                            <a:gd name="connsiteX20" fmla="*/ 307528 w 599101"/>
                            <a:gd name="connsiteY20" fmla="*/ 230564 h 428191"/>
                            <a:gd name="connsiteX21" fmla="*/ 298923 w 599101"/>
                            <a:gd name="connsiteY21" fmla="*/ 231996 h 428191"/>
                            <a:gd name="connsiteX22" fmla="*/ 290319 w 599101"/>
                            <a:gd name="connsiteY22" fmla="*/ 230564 h 428191"/>
                            <a:gd name="connsiteX23" fmla="*/ 139020 w 599101"/>
                            <a:gd name="connsiteY23" fmla="*/ 181874 h 428191"/>
                            <a:gd name="connsiteX24" fmla="*/ 99940 w 599101"/>
                            <a:gd name="connsiteY24" fmla="*/ 168985 h 428191"/>
                            <a:gd name="connsiteX25" fmla="*/ 99940 w 599101"/>
                            <a:gd name="connsiteY25" fmla="*/ 199059 h 428191"/>
                            <a:gd name="connsiteX26" fmla="*/ 99940 w 599101"/>
                            <a:gd name="connsiteY26" fmla="*/ 229132 h 428191"/>
                            <a:gd name="connsiteX27" fmla="*/ 99940 w 599101"/>
                            <a:gd name="connsiteY27" fmla="*/ 404204 h 428191"/>
                            <a:gd name="connsiteX28" fmla="*/ 75919 w 599101"/>
                            <a:gd name="connsiteY28" fmla="*/ 428191 h 428191"/>
                            <a:gd name="connsiteX29" fmla="*/ 52256 w 599101"/>
                            <a:gd name="connsiteY29" fmla="*/ 404204 h 428191"/>
                            <a:gd name="connsiteX30" fmla="*/ 52256 w 599101"/>
                            <a:gd name="connsiteY30" fmla="*/ 213737 h 428191"/>
                            <a:gd name="connsiteX31" fmla="*/ 52256 w 599101"/>
                            <a:gd name="connsiteY31" fmla="*/ 183664 h 428191"/>
                            <a:gd name="connsiteX32" fmla="*/ 52256 w 599101"/>
                            <a:gd name="connsiteY32" fmla="*/ 153590 h 428191"/>
                            <a:gd name="connsiteX33" fmla="*/ 19630 w 599101"/>
                            <a:gd name="connsiteY33" fmla="*/ 143208 h 428191"/>
                            <a:gd name="connsiteX34" fmla="*/ 19630 w 599101"/>
                            <a:gd name="connsiteY34" fmla="*/ 88789 h 428191"/>
                            <a:gd name="connsiteX35" fmla="*/ 291036 w 599101"/>
                            <a:gd name="connsiteY35" fmla="*/ 1432 h 428191"/>
                            <a:gd name="connsiteX36" fmla="*/ 299640 w 599101"/>
                            <a:gd name="connsiteY36" fmla="*/ 0 h 42819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</a:cxnLst>
                          <a:rect l="l" t="t" r="r" b="b"/>
                          <a:pathLst>
                            <a:path w="599101" h="428191">
                              <a:moveTo>
                                <a:pt x="140092" y="241969"/>
                              </a:moveTo>
                              <a:lnTo>
                                <a:pt x="273465" y="284935"/>
                              </a:lnTo>
                              <a:cubicBezTo>
                                <a:pt x="282070" y="287799"/>
                                <a:pt x="290674" y="288873"/>
                                <a:pt x="299637" y="288873"/>
                              </a:cubicBezTo>
                              <a:cubicBezTo>
                                <a:pt x="308959" y="288873"/>
                                <a:pt x="317564" y="287799"/>
                                <a:pt x="326169" y="284935"/>
                              </a:cubicBezTo>
                              <a:lnTo>
                                <a:pt x="459541" y="241969"/>
                              </a:lnTo>
                              <a:lnTo>
                                <a:pt x="459541" y="358335"/>
                              </a:lnTo>
                              <a:cubicBezTo>
                                <a:pt x="459541" y="387337"/>
                                <a:pt x="388553" y="411326"/>
                                <a:pt x="300355" y="411326"/>
                              </a:cubicBezTo>
                              <a:cubicBezTo>
                                <a:pt x="211798" y="411326"/>
                                <a:pt x="140092" y="388053"/>
                                <a:pt x="140092" y="358693"/>
                              </a:cubicBezTo>
                              <a:close/>
                              <a:moveTo>
                                <a:pt x="299640" y="73036"/>
                              </a:moveTo>
                              <a:cubicBezTo>
                                <a:pt x="265222" y="73036"/>
                                <a:pt x="237615" y="87715"/>
                                <a:pt x="237615" y="106332"/>
                              </a:cubicBezTo>
                              <a:cubicBezTo>
                                <a:pt x="237615" y="118862"/>
                                <a:pt x="250880" y="129603"/>
                                <a:pt x="270241" y="135331"/>
                              </a:cubicBezTo>
                              <a:cubicBezTo>
                                <a:pt x="278846" y="138195"/>
                                <a:pt x="289243" y="139628"/>
                                <a:pt x="299640" y="139628"/>
                              </a:cubicBezTo>
                              <a:cubicBezTo>
                                <a:pt x="310396" y="139628"/>
                                <a:pt x="320793" y="137837"/>
                                <a:pt x="329398" y="135331"/>
                              </a:cubicBezTo>
                              <a:cubicBezTo>
                                <a:pt x="348400" y="129603"/>
                                <a:pt x="361307" y="118862"/>
                                <a:pt x="362024" y="106332"/>
                              </a:cubicBezTo>
                              <a:cubicBezTo>
                                <a:pt x="362024" y="87715"/>
                                <a:pt x="334059" y="73036"/>
                                <a:pt x="299640" y="73036"/>
                              </a:cubicBezTo>
                              <a:close/>
                              <a:moveTo>
                                <a:pt x="299640" y="0"/>
                              </a:moveTo>
                              <a:cubicBezTo>
                                <a:pt x="302508" y="0"/>
                                <a:pt x="305377" y="358"/>
                                <a:pt x="308245" y="1432"/>
                              </a:cubicBezTo>
                              <a:lnTo>
                                <a:pt x="579292" y="88789"/>
                              </a:lnTo>
                              <a:cubicBezTo>
                                <a:pt x="605823" y="96665"/>
                                <a:pt x="605823" y="134615"/>
                                <a:pt x="578575" y="143208"/>
                              </a:cubicBezTo>
                              <a:lnTo>
                                <a:pt x="458468" y="181874"/>
                              </a:lnTo>
                              <a:lnTo>
                                <a:pt x="307528" y="230564"/>
                              </a:lnTo>
                              <a:cubicBezTo>
                                <a:pt x="304660" y="231280"/>
                                <a:pt x="301791" y="231996"/>
                                <a:pt x="298923" y="231996"/>
                              </a:cubicBezTo>
                              <a:cubicBezTo>
                                <a:pt x="296055" y="231996"/>
                                <a:pt x="293187" y="231280"/>
                                <a:pt x="290319" y="230564"/>
                              </a:cubicBezTo>
                              <a:lnTo>
                                <a:pt x="139020" y="181874"/>
                              </a:lnTo>
                              <a:lnTo>
                                <a:pt x="99940" y="168985"/>
                              </a:lnTo>
                              <a:lnTo>
                                <a:pt x="99940" y="199059"/>
                              </a:lnTo>
                              <a:lnTo>
                                <a:pt x="99940" y="229132"/>
                              </a:lnTo>
                              <a:lnTo>
                                <a:pt x="99940" y="404204"/>
                              </a:lnTo>
                              <a:cubicBezTo>
                                <a:pt x="99940" y="417450"/>
                                <a:pt x="89543" y="428191"/>
                                <a:pt x="75919" y="428191"/>
                              </a:cubicBezTo>
                              <a:cubicBezTo>
                                <a:pt x="62653" y="428191"/>
                                <a:pt x="52256" y="417450"/>
                                <a:pt x="52256" y="404204"/>
                              </a:cubicBezTo>
                              <a:lnTo>
                                <a:pt x="52256" y="213737"/>
                              </a:lnTo>
                              <a:lnTo>
                                <a:pt x="52256" y="183664"/>
                              </a:lnTo>
                              <a:lnTo>
                                <a:pt x="52256" y="153590"/>
                              </a:lnTo>
                              <a:lnTo>
                                <a:pt x="19630" y="143208"/>
                              </a:lnTo>
                              <a:cubicBezTo>
                                <a:pt x="-6543" y="134615"/>
                                <a:pt x="-6543" y="96665"/>
                                <a:pt x="19630" y="88789"/>
                              </a:cubicBezTo>
                              <a:lnTo>
                                <a:pt x="291036" y="1432"/>
                              </a:lnTo>
                              <a:cubicBezTo>
                                <a:pt x="293904" y="358"/>
                                <a:pt x="296772" y="0"/>
                                <a:pt x="299640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mortarboard_245998" o:spid="_x0000_s1026" o:spt="100" style="position:absolute;left:0pt;margin-left:543.4pt;margin-top:631.95pt;height:12.25pt;width:17.15pt;z-index:251646976;mso-width-relative:page;mso-height-relative:page;" fillcolor="#FFFFFF" filled="t" stroked="f" coordsize="599101,428191" o:gfxdata="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" path="m140092,241969l273465,284935c282070,287799,290674,288873,299637,288873c308959,288873,317564,287799,326169,284935l459541,241969,459541,358335c459541,387337,388553,411326,300355,411326c211798,411326,140092,388053,140092,358693xm299640,73036c265222,73036,237615,87715,237615,106332c237615,118862,250880,129603,270241,135331c278846,138195,289243,139628,299640,139628c310396,139628,320793,137837,329398,135331c348400,129603,361307,118862,362024,106332c362024,87715,334059,73036,299640,73036xm299640,0c302508,0,305377,358,308245,1432l579292,88789c605823,96665,605823,134615,578575,143208l458468,181874,307528,230564c304660,231280,301791,231996,298923,231996c296055,231996,293187,231280,290319,230564l139020,181874,99940,168985,99940,199059,99940,229132,99940,404204c99940,417450,89543,428191,75919,428191c62653,428191,52256,417450,52256,404204l52256,213737,52256,183664,52256,153590,19630,143208c-6543,134615,-6543,96665,19630,88789l291036,1432c293904,358,296772,0,299640,0xe">
                <v:path o:connectlocs="50986,88064;99527,103702;109052,105135;118709,103702;167250,88064;167250,130415;109314,149701;50986,130546;109054,26581;86480,38699;98354,49253;109054,50817;119884,49253;131758,38699;109054,26581;109054,0;112185,521;210833,32314;210572,52120;166859,66192;111924,83913;108793,84434;105661,83913;50596,66192;36373,61502;36373,72447;36373,83392;36373,147109;27630,155840;19018,147109;19018,77789;19018,66844;19018,55899;7144,52120;7144,32314;105922,521;109054,0" o:connectangles="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>
                <wp:simplePos x="0" y="0"/>
                <wp:positionH relativeFrom="column">
                  <wp:posOffset>6836410</wp:posOffset>
                </wp:positionH>
                <wp:positionV relativeFrom="paragraph">
                  <wp:posOffset>7973060</wp:posOffset>
                </wp:positionV>
                <wp:extent cx="300990" cy="300990"/>
                <wp:effectExtent l="0" t="0" r="4445" b="4445"/>
                <wp:wrapNone/>
                <wp:docPr id="35" name="矩形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42" cy="300942"/>
                        </a:xfrm>
                        <a:prstGeom prst="rect">
                          <a:avLst/>
                        </a:pr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38.3pt;margin-top:627.8pt;height:23.7pt;width:23.7pt;z-index:251642880;v-text-anchor:middle;mso-width-relative:page;mso-height-relative:page;" fillcolor="#262626" filled="t" stroked="f" coordsize="21600,21600" o:gfxdata="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Iqoyb9wAAAAPAQAADwAAAAAAAAABACAAAAAiAAAAZHJzL2Rvd25yZXYu&#10;eG1sUEsBAhQAFAAAAAgAh07iQHJliwb3AQAA0wMAAA4AAAAAAAAAAQAgAAAAKwEAAGRycy9lMm9E&#10;b2MueG1sUEsFBgAAAAAGAAYAWQEAAJ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15232" behindDoc="0" locked="0" layoutInCell="1" allowOverlap="1">
                <wp:simplePos x="0" y="0"/>
                <wp:positionH relativeFrom="column">
                  <wp:posOffset>388620</wp:posOffset>
                </wp:positionH>
                <wp:positionV relativeFrom="paragraph">
                  <wp:posOffset>2097405</wp:posOffset>
                </wp:positionV>
                <wp:extent cx="6782435" cy="5859145"/>
                <wp:effectExtent l="0" t="0" r="0" b="0"/>
                <wp:wrapNone/>
                <wp:docPr id="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2434" cy="58591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eastAsia="微软雅黑 Light"/>
                                <w:lang w:eastAsia="zh-CN"/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262626"/>
                                <w:kern w:val="2"/>
                                <w:sz w:val="21"/>
                                <w:szCs w:val="21"/>
                              </w:rPr>
                              <w:t xml:space="preserve">爱财科技有限公司       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kern w:val="2"/>
                                <w:sz w:val="21"/>
                                <w:szCs w:val="21"/>
                              </w:rPr>
                              <w:t xml:space="preserve">                                                  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kern w:val="2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kern w:val="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000000" w:themeColor="text1"/>
                                <w:kern w:val="2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4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.0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000000" w:themeColor="text1"/>
                                <w:kern w:val="2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kern w:val="2"/>
                                <w:sz w:val="21"/>
                                <w:szCs w:val="21"/>
                              </w:rPr>
                              <w:t>--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kern w:val="2"/>
                                <w:sz w:val="21"/>
                                <w:szCs w:val="21"/>
                                <w:lang w:val="en-US" w:eastAsia="zh-CN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000000" w:themeColor="text1"/>
                                <w:kern w:val="2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至 今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eastAsia="微软雅黑 Ligh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岗位：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000000" w:themeColor="text1"/>
                                <w:kern w:val="2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资深结算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spacing w:before="0" w:beforeAutospacing="0" w:after="0" w:afterAutospacing="0" w:line="360" w:lineRule="exact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  <w:lang w:val="en-US" w:eastAsia="zh-CN"/>
                              </w:rPr>
                              <w:t>一.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  <w:t>结算业务：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  <w:t>1.负责资产端（商城、小微分期、车分期等）业务结算，制定结算规则，规范结算操作流程，梳理沉淀标准业务结算方案；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  <w:t>2.负责清结算业务系统化建设及优化，确保结算数据出具的时效及准确；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  <w:t>3.负责复核对账及结算数据，跨团队协调解决异常问题，发掘痛点难点，有针对性解决；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  <w:t>4.提供月度财务入账数据。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  <w:t>二.支付管理：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  <w:t>1.负责支付渠道及银行通道的接入及维护，协调处理支付环节异常；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  <w:t>2.负责支付路由建设，通过路由方式降低支付成本以及维持支付通道稳定性；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  <w:t>3.收集支付问题并提出优化建议，核算支付通道成本，监测支付成功率。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kern w:val="2"/>
                                <w:sz w:val="21"/>
                                <w:szCs w:val="21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262626"/>
                                <w:kern w:val="2"/>
                                <w:sz w:val="21"/>
                                <w:szCs w:val="21"/>
                              </w:rPr>
                              <w:t xml:space="preserve">蚂蚁金服       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kern w:val="2"/>
                                <w:sz w:val="21"/>
                                <w:szCs w:val="21"/>
                              </w:rPr>
                              <w:t xml:space="preserve">                                                  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kern w:val="2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 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kern w:val="2"/>
                                <w:sz w:val="21"/>
                                <w:szCs w:val="21"/>
                              </w:rPr>
                              <w:t>201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kern w:val="2"/>
                                <w:sz w:val="21"/>
                                <w:szCs w:val="21"/>
                                <w:lang w:val="en-US" w:eastAsia="zh-CN"/>
                              </w:rPr>
                              <w:t>4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kern w:val="2"/>
                                <w:sz w:val="21"/>
                                <w:szCs w:val="21"/>
                              </w:rPr>
                              <w:t>.0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kern w:val="2"/>
                                <w:sz w:val="21"/>
                                <w:szCs w:val="21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kern w:val="2"/>
                                <w:sz w:val="21"/>
                                <w:szCs w:val="21"/>
                              </w:rPr>
                              <w:t>--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kern w:val="2"/>
                                <w:sz w:val="21"/>
                                <w:szCs w:val="21"/>
                                <w:lang w:val="en-US" w:eastAsia="zh-CN"/>
                              </w:rPr>
                              <w:t>2016.04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eastAsia="微软雅黑 Ligh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岗位：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000000" w:themeColor="text1"/>
                                <w:kern w:val="2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清算专员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  <w:lang w:val="en-US" w:eastAsia="zh-CN"/>
                              </w:rPr>
                              <w:t>一.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  <w:t xml:space="preserve">账务核算：负责制作清算中心业务台账，规范业务台账分录，保证台账和实体账的一致性；负责核算第三方支付费用，完善对账和付费环节，保证支付渠道对账的时效性。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  <w:t xml:space="preserve">二.资金清算：负责核对清算数据和来账资金，规范基金公司资金来账；负责记录资金账务来账规则，准确完成资金调拨，管理各账户资金有效使用。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  <w:t>三.系统流程：负责日常交易系统和清算系统参数配置；处理交易系统和资金清算系统业务流程，协调解决流程异常，保障交易系统和资金清算系统流程日终顺利完结。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eastAsia="微软雅黑 Ligh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b/>
                                <w:bCs/>
                                <w:color w:val="262626"/>
                                <w:kern w:val="2"/>
                                <w:sz w:val="21"/>
                                <w:szCs w:val="21"/>
                              </w:rPr>
                              <w:t xml:space="preserve">金诚集团       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kern w:val="2"/>
                                <w:sz w:val="21"/>
                                <w:szCs w:val="21"/>
                              </w:rPr>
                              <w:t xml:space="preserve">                                                  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kern w:val="2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       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kern w:val="2"/>
                                <w:sz w:val="21"/>
                                <w:szCs w:val="21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000000" w:themeColor="text1"/>
                                <w:kern w:val="2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3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000000" w:themeColor="text1"/>
                                <w:kern w:val="2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05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--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000000" w:themeColor="text1"/>
                                <w:kern w:val="2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2014.02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eastAsia="微软雅黑 Ligh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000000" w:themeColor="text1"/>
                                <w:kern w:val="2"/>
                                <w:sz w:val="21"/>
                                <w:szCs w:val="21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岗位：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000000" w:themeColor="text1"/>
                                <w:kern w:val="2"/>
                                <w:sz w:val="21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/>
                                  </w14:solidFill>
                                </w14:textFill>
                              </w:rPr>
                              <w:t>资金基金清算员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  <w:t xml:space="preserve">系统流程：负责维护系统参数配置；处理交易系统和资金清算系统业务流程。 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  <w:t xml:space="preserve">柜面业务：负责日常基金参数配置，办理柜台业务。 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  <w:t xml:space="preserve">基金联测：负责与基金公司联测，核对确认数据与资金交割数据。 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  <w:t>其他工作：与基金研究员共同负责”金诚理财工具核心数据库”的更新以及《金诚晨间期刊》的编撰。</w:t>
                            </w:r>
                          </w:p>
                          <w:p>
                            <w:pPr>
                              <w:pStyle w:val="2"/>
                              <w:numPr>
                                <w:ilvl w:val="0"/>
                                <w:numId w:val="0"/>
                              </w:numPr>
                              <w:spacing w:before="0" w:beforeAutospacing="0" w:after="0" w:afterAutospacing="0" w:line="360" w:lineRule="exact"/>
                              <w:rPr>
                                <w:rFonts w:hint="eastAsia" w:ascii="微软雅黑" w:hAnsi="微软雅黑" w:eastAsia="微软雅黑" w:cs="微软雅黑"/>
                                <w:color w:val="333333"/>
                                <w:sz w:val="18"/>
                                <w:szCs w:val="18"/>
                              </w:rPr>
                            </w:pP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0.6pt;margin-top:165.15pt;height:461.35pt;width:534.05pt;z-index:251615232;mso-width-relative:page;mso-height-relative:page;" filled="f" stroked="f" coordsize="21600,21600" o:gfxdata="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BtKr9P2AAAAAwBAAAPAAAAAAAAAAEAIAAAACIA&#10;AABkcnMvZG93bnJldi54bWxQSwECFAAUAAAACACHTuJAuQuuKwkCAADcAwAADgAAAAAAAAABACAA&#10;AAAnAQAAZHJzL2Uyb0RvYy54bWxQSwUGAAAAAAYABgBZAQAAo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eastAsia="微软雅黑 Light"/>
                          <w:lang w:eastAsia="zh-CN"/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262626"/>
                          <w:kern w:val="2"/>
                          <w:sz w:val="21"/>
                          <w:szCs w:val="21"/>
                        </w:rPr>
                        <w:t xml:space="preserve">爱财科技有限公司       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kern w:val="2"/>
                          <w:sz w:val="21"/>
                          <w:szCs w:val="21"/>
                        </w:rPr>
                        <w:t xml:space="preserve">                                                  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kern w:val="2"/>
                          <w:sz w:val="21"/>
                          <w:szCs w:val="21"/>
                          <w:lang w:val="en-US" w:eastAsia="zh-CN"/>
                        </w:rPr>
                        <w:t xml:space="preserve">  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kern w:val="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000000" w:themeColor="text1"/>
                          <w:kern w:val="2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4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.0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000000" w:themeColor="text1"/>
                          <w:kern w:val="2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kern w:val="2"/>
                          <w:sz w:val="21"/>
                          <w:szCs w:val="21"/>
                        </w:rPr>
                        <w:t>--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kern w:val="2"/>
                          <w:sz w:val="21"/>
                          <w:szCs w:val="21"/>
                          <w:lang w:val="en-US" w:eastAsia="zh-CN"/>
                        </w:rPr>
                        <w:t xml:space="preserve"> 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000000" w:themeColor="text1"/>
                          <w:kern w:val="2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至 今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eastAsia="微软雅黑 Light"/>
                          <w:lang w:val="en-US" w:eastAsia="zh-CN"/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岗位：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000000" w:themeColor="text1"/>
                          <w:kern w:val="2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资深结算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0"/>
                        </w:numPr>
                        <w:spacing w:before="0" w:beforeAutospacing="0" w:after="0" w:afterAutospacing="0" w:line="360" w:lineRule="exact"/>
                        <w:rPr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  <w:lang w:val="en-US" w:eastAsia="zh-CN"/>
                        </w:rPr>
                        <w:t>一.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  <w:t>结算业务：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  <w:t>1.负责资产端（商城、小微分期、车分期等）业务结算，制定结算规则，规范结算操作流程，梳理沉淀标准业务结算方案；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  <w:t>2.负责清结算业务系统化建设及优化，确保结算数据出具的时效及准确；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  <w:t>3.负责复核对账及结算数据，跨团队协调解决异常问题，发掘痛点难点，有针对性解决；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  <w:t>4.提供月度财务入账数据。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  <w:t>二.支付管理：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  <w:t>1.负责支付渠道及银行通道的接入及维护，协调处理支付环节异常；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  <w:t>2.负责支付路由建设，通过路由方式降低支付成本以及维持支付通道稳定性；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  <w:t>3.收集支付问题并提出优化建议，核算支付通道成本，监测支付成功率。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kern w:val="2"/>
                          <w:sz w:val="21"/>
                          <w:szCs w:val="21"/>
                          <w:lang w:val="en-US" w:eastAsia="zh-CN"/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262626"/>
                          <w:kern w:val="2"/>
                          <w:sz w:val="21"/>
                          <w:szCs w:val="21"/>
                        </w:rPr>
                        <w:t xml:space="preserve">蚂蚁金服       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kern w:val="2"/>
                          <w:sz w:val="21"/>
                          <w:szCs w:val="21"/>
                        </w:rPr>
                        <w:t xml:space="preserve">                                                  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kern w:val="2"/>
                          <w:sz w:val="21"/>
                          <w:szCs w:val="21"/>
                          <w:lang w:val="en-US" w:eastAsia="zh-CN"/>
                        </w:rPr>
                        <w:t xml:space="preserve">           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kern w:val="2"/>
                          <w:sz w:val="21"/>
                          <w:szCs w:val="21"/>
                        </w:rPr>
                        <w:t>201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kern w:val="2"/>
                          <w:sz w:val="21"/>
                          <w:szCs w:val="21"/>
                          <w:lang w:val="en-US" w:eastAsia="zh-CN"/>
                        </w:rPr>
                        <w:t>4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kern w:val="2"/>
                          <w:sz w:val="21"/>
                          <w:szCs w:val="21"/>
                        </w:rPr>
                        <w:t>.0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kern w:val="2"/>
                          <w:sz w:val="21"/>
                          <w:szCs w:val="21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kern w:val="2"/>
                          <w:sz w:val="21"/>
                          <w:szCs w:val="21"/>
                        </w:rPr>
                        <w:t>--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kern w:val="2"/>
                          <w:sz w:val="21"/>
                          <w:szCs w:val="21"/>
                          <w:lang w:val="en-US" w:eastAsia="zh-CN"/>
                        </w:rPr>
                        <w:t>2016.04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eastAsia="微软雅黑 Light"/>
                          <w:lang w:val="en-US" w:eastAsia="zh-CN"/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岗位：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000000" w:themeColor="text1"/>
                          <w:kern w:val="2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清算专员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0"/>
                        </w:numPr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  <w:lang w:val="en-US" w:eastAsia="zh-CN"/>
                        </w:rPr>
                        <w:t>一.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  <w:t xml:space="preserve">账务核算：负责制作清算中心业务台账，规范业务台账分录，保证台账和实体账的一致性；负责核算第三方支付费用，完善对账和付费环节，保证支付渠道对账的时效性。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  <w:t xml:space="preserve">二.资金清算：负责核对清算数据和来账资金，规范基金公司资金来账；负责记录资金账务来账规则，准确完成资金调拨，管理各账户资金有效使用。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  <w:t>三.系统流程：负责日常交易系统和清算系统参数配置；处理交易系统和资金清算系统业务流程，协调解决流程异常，保障交易系统和资金清算系统流程日终顺利完结。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eastAsia="微软雅黑 Light"/>
                          <w:lang w:val="en-US" w:eastAsia="zh-CN"/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b/>
                          <w:bCs/>
                          <w:color w:val="262626"/>
                          <w:kern w:val="2"/>
                          <w:sz w:val="21"/>
                          <w:szCs w:val="21"/>
                        </w:rPr>
                        <w:t xml:space="preserve">金诚集团       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kern w:val="2"/>
                          <w:sz w:val="21"/>
                          <w:szCs w:val="21"/>
                        </w:rPr>
                        <w:t xml:space="preserve">                                                  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kern w:val="2"/>
                          <w:sz w:val="21"/>
                          <w:szCs w:val="21"/>
                          <w:lang w:val="en-US" w:eastAsia="zh-CN"/>
                        </w:rPr>
                        <w:t xml:space="preserve">          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kern w:val="2"/>
                          <w:sz w:val="21"/>
                          <w:szCs w:val="21"/>
                        </w:rPr>
                        <w:t xml:space="preserve"> 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000000" w:themeColor="text1"/>
                          <w:kern w:val="2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3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000000" w:themeColor="text1"/>
                          <w:kern w:val="2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05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--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000000" w:themeColor="text1"/>
                          <w:kern w:val="2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2014.02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eastAsia="微软雅黑 Light"/>
                          <w:lang w:val="en-US" w:eastAsia="zh-CN"/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000000" w:themeColor="text1"/>
                          <w:kern w:val="2"/>
                          <w:sz w:val="21"/>
                          <w:szCs w:val="21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岗位：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000000" w:themeColor="text1"/>
                          <w:kern w:val="2"/>
                          <w:sz w:val="21"/>
                          <w:szCs w:val="21"/>
                          <w:lang w:val="en-US" w:eastAsia="zh-CN"/>
                          <w14:textFill>
                            <w14:solidFill>
                              <w14:schemeClr w14:val="tx1"/>
                            </w14:solidFill>
                          </w14:textFill>
                        </w:rPr>
                        <w:t>资金基金清算员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0"/>
                        </w:numPr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  <w:t xml:space="preserve">系统流程：负责维护系统参数配置；处理交易系统和资金清算系统业务流程。 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0"/>
                        </w:numPr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  <w:t xml:space="preserve">柜面业务：负责日常基金参数配置，办理柜台业务。 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0"/>
                        </w:numPr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  <w:t xml:space="preserve">基金联测：负责与基金公司联测，核对确认数据与资金交割数据。 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0"/>
                        </w:numPr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  <w:t>其他工作：与基金研究员共同负责”金诚理财工具核心数据库”的更新以及《金诚晨间期刊》的编撰。</w:t>
                      </w:r>
                    </w:p>
                    <w:p>
                      <w:pPr>
                        <w:pStyle w:val="2"/>
                        <w:numPr>
                          <w:ilvl w:val="0"/>
                          <w:numId w:val="0"/>
                        </w:numPr>
                        <w:spacing w:before="0" w:beforeAutospacing="0" w:after="0" w:afterAutospacing="0" w:line="360" w:lineRule="exact"/>
                        <w:rPr>
                          <w:rFonts w:hint="eastAsia" w:ascii="微软雅黑" w:hAnsi="微软雅黑" w:eastAsia="微软雅黑" w:cs="微软雅黑"/>
                          <w:color w:val="333333"/>
                          <w:sz w:val="18"/>
                          <w:szCs w:val="18"/>
                        </w:rPr>
                      </w:pP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35712" behindDoc="0" locked="0" layoutInCell="1" allowOverlap="1">
                <wp:simplePos x="0" y="0"/>
                <wp:positionH relativeFrom="column">
                  <wp:posOffset>488950</wp:posOffset>
                </wp:positionH>
                <wp:positionV relativeFrom="paragraph">
                  <wp:posOffset>1774190</wp:posOffset>
                </wp:positionV>
                <wp:extent cx="949325" cy="329565"/>
                <wp:effectExtent l="0" t="0" r="0" b="0"/>
                <wp:wrapNone/>
                <wp:docPr id="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9324" cy="3295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jc w:val="distribut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62626"/>
                                <w:kern w:val="2"/>
                                <w:sz w:val="26"/>
                                <w:szCs w:val="26"/>
                              </w:rPr>
                              <w:t>工作经历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8.5pt;margin-top:139.7pt;height:25.95pt;width:74.75pt;z-index:251635712;mso-width-relative:page;mso-height-relative:page;" filled="f" stroked="f" coordsize="21600,21600" o:gfxdata="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FsBWb2AAAAAoBAAAPAAAAAAAAAAEAIAAAACIA&#10;AABkcnMvZG93bnJldi54bWxQSwECFAAUAAAACACHTuJAJGM6AwkCAADbAwAADgAAAAAAAAABACAA&#10;AAAnAQAAZHJzL2Uyb0RvYy54bWxQSwUGAAAAAAYABgBZAQAAo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jc w:val="distribute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62626"/>
                          <w:kern w:val="2"/>
                          <w:sz w:val="26"/>
                          <w:szCs w:val="26"/>
                        </w:rPr>
                        <w:t>工作经历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4751070</wp:posOffset>
                </wp:positionH>
                <wp:positionV relativeFrom="paragraph">
                  <wp:posOffset>1686560</wp:posOffset>
                </wp:positionV>
                <wp:extent cx="2751455" cy="50165"/>
                <wp:effectExtent l="0" t="0" r="0" b="6985"/>
                <wp:wrapNone/>
                <wp:docPr id="22" name="矩形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51454" cy="50245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7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74.1pt;margin-top:132.8pt;height:3.95pt;width:216.65pt;z-index:251659264;v-text-anchor:middle;mso-width-relative:page;mso-height-relative:page;" fillcolor="#BFBFBF" filled="t" stroked="f" coordsize="21600,21600" o:gfxdata="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-9525</wp:posOffset>
                </wp:positionH>
                <wp:positionV relativeFrom="paragraph">
                  <wp:posOffset>1686560</wp:posOffset>
                </wp:positionV>
                <wp:extent cx="4773930" cy="50165"/>
                <wp:effectExtent l="0" t="0" r="7620" b="6985"/>
                <wp:wrapNone/>
                <wp:docPr id="21" name="矩形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773930" cy="50245"/>
                        </a:xfrm>
                        <a:prstGeom prst="rect">
                          <a:avLst/>
                        </a:pr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-0.75pt;margin-top:132.8pt;height:3.95pt;width:375.9pt;z-index:251658240;v-text-anchor:middle;mso-width-relative:page;mso-height-relative:page;" fillcolor="#262626" filled="t" stroked="f" coordsize="21600,21600" o:gfxdata="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22400" behindDoc="0" locked="0" layoutInCell="1" allowOverlap="1">
                <wp:simplePos x="0" y="0"/>
                <wp:positionH relativeFrom="column">
                  <wp:posOffset>2477770</wp:posOffset>
                </wp:positionH>
                <wp:positionV relativeFrom="paragraph">
                  <wp:posOffset>888365</wp:posOffset>
                </wp:positionV>
                <wp:extent cx="2439035" cy="726440"/>
                <wp:effectExtent l="0" t="0" r="0" b="0"/>
                <wp:wrapNone/>
                <wp:docPr id="11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439035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hint="eastAsia" w:eastAsia="微软雅黑 Ligh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sz w:val="20"/>
                                <w:szCs w:val="20"/>
                              </w:rPr>
                              <w:t>现居：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杭州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sz w:val="20"/>
                                <w:szCs w:val="20"/>
                              </w:rPr>
                              <w:t>邮箱：happylilyzy@outlook.com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195.1pt;margin-top:69.95pt;height:57.2pt;width:192.05pt;z-index:251622400;mso-width-relative:page;mso-height-relative:page;" filled="f" stroked="f" coordsize="21600,21600" o:gfxdata="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LOaxwDYAAAACwEA&#10;AA8AAAAAAAAAAQAgAAAAIgAAAGRycy9kb3ducmV2LnhtbFBLAQIUABQAAAAIAIdO4kBwPoX9qAEA&#10;ACkDAAAOAAAAAAAAAAEAIAAAACcBAABkcnMvZTJvRG9jLnhtbFBLBQYAAAAABgAGAFkBAABBBQAA&#10;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hint="eastAsia" w:eastAsia="微软雅黑 Light"/>
                          <w:lang w:val="en-US" w:eastAsia="zh-CN"/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sz w:val="20"/>
                          <w:szCs w:val="20"/>
                        </w:rPr>
                        <w:t>现居：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sz w:val="20"/>
                          <w:szCs w:val="20"/>
                          <w:lang w:val="en-US" w:eastAsia="zh-CN"/>
                        </w:rPr>
                        <w:t>杭州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sz w:val="20"/>
                          <w:szCs w:val="20"/>
                        </w:rPr>
                        <w:t>邮箱：happylilyzy@outlook.com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26496" behindDoc="0" locked="0" layoutInCell="1" allowOverlap="1">
                <wp:simplePos x="0" y="0"/>
                <wp:positionH relativeFrom="column">
                  <wp:posOffset>2211070</wp:posOffset>
                </wp:positionH>
                <wp:positionV relativeFrom="paragraph">
                  <wp:posOffset>1384300</wp:posOffset>
                </wp:positionV>
                <wp:extent cx="151130" cy="151130"/>
                <wp:effectExtent l="0" t="0" r="1270" b="1270"/>
                <wp:wrapNone/>
                <wp:docPr id="15" name="open-mail_1777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51414" cy="151184"/>
                        </a:xfrm>
                        <a:custGeom>
                          <a:avLst/>
                          <a:gdLst>
                            <a:gd name="T0" fmla="*/ 5921 w 6827"/>
                            <a:gd name="T1" fmla="*/ 1811 h 6827"/>
                            <a:gd name="T2" fmla="*/ 5921 w 6827"/>
                            <a:gd name="T3" fmla="*/ 0 h 6827"/>
                            <a:gd name="T4" fmla="*/ 906 w 6827"/>
                            <a:gd name="T5" fmla="*/ 0 h 6827"/>
                            <a:gd name="T6" fmla="*/ 906 w 6827"/>
                            <a:gd name="T7" fmla="*/ 1811 h 6827"/>
                            <a:gd name="T8" fmla="*/ 0 w 6827"/>
                            <a:gd name="T9" fmla="*/ 1811 h 6827"/>
                            <a:gd name="T10" fmla="*/ 0 w 6827"/>
                            <a:gd name="T11" fmla="*/ 6827 h 6827"/>
                            <a:gd name="T12" fmla="*/ 6827 w 6827"/>
                            <a:gd name="T13" fmla="*/ 6827 h 6827"/>
                            <a:gd name="T14" fmla="*/ 6827 w 6827"/>
                            <a:gd name="T15" fmla="*/ 1811 h 6827"/>
                            <a:gd name="T16" fmla="*/ 5921 w 6827"/>
                            <a:gd name="T17" fmla="*/ 1811 h 6827"/>
                            <a:gd name="T18" fmla="*/ 1324 w 6827"/>
                            <a:gd name="T19" fmla="*/ 418 h 6827"/>
                            <a:gd name="T20" fmla="*/ 5503 w 6827"/>
                            <a:gd name="T21" fmla="*/ 418 h 6827"/>
                            <a:gd name="T22" fmla="*/ 5503 w 6827"/>
                            <a:gd name="T23" fmla="*/ 2691 h 6827"/>
                            <a:gd name="T24" fmla="*/ 3413 w 6827"/>
                            <a:gd name="T25" fmla="*/ 4463 h 6827"/>
                            <a:gd name="T26" fmla="*/ 1324 w 6827"/>
                            <a:gd name="T27" fmla="*/ 2691 h 6827"/>
                            <a:gd name="T28" fmla="*/ 1324 w 6827"/>
                            <a:gd name="T29" fmla="*/ 418 h 6827"/>
                            <a:gd name="T30" fmla="*/ 418 w 6827"/>
                            <a:gd name="T31" fmla="*/ 2471 h 6827"/>
                            <a:gd name="T32" fmla="*/ 2597 w 6827"/>
                            <a:gd name="T33" fmla="*/ 4319 h 6827"/>
                            <a:gd name="T34" fmla="*/ 418 w 6827"/>
                            <a:gd name="T35" fmla="*/ 6167 h 6827"/>
                            <a:gd name="T36" fmla="*/ 418 w 6827"/>
                            <a:gd name="T37" fmla="*/ 2471 h 6827"/>
                            <a:gd name="T38" fmla="*/ 779 w 6827"/>
                            <a:gd name="T39" fmla="*/ 6409 h 6827"/>
                            <a:gd name="T40" fmla="*/ 2920 w 6827"/>
                            <a:gd name="T41" fmla="*/ 4593 h 6827"/>
                            <a:gd name="T42" fmla="*/ 3413 w 6827"/>
                            <a:gd name="T43" fmla="*/ 5011 h 6827"/>
                            <a:gd name="T44" fmla="*/ 3906 w 6827"/>
                            <a:gd name="T45" fmla="*/ 4593 h 6827"/>
                            <a:gd name="T46" fmla="*/ 6048 w 6827"/>
                            <a:gd name="T47" fmla="*/ 6409 h 6827"/>
                            <a:gd name="T48" fmla="*/ 779 w 6827"/>
                            <a:gd name="T49" fmla="*/ 6409 h 6827"/>
                            <a:gd name="T50" fmla="*/ 6409 w 6827"/>
                            <a:gd name="T51" fmla="*/ 6167 h 6827"/>
                            <a:gd name="T52" fmla="*/ 4229 w 6827"/>
                            <a:gd name="T53" fmla="*/ 4319 h 6827"/>
                            <a:gd name="T54" fmla="*/ 6409 w 6827"/>
                            <a:gd name="T55" fmla="*/ 2471 h 6827"/>
                            <a:gd name="T56" fmla="*/ 6409 w 6827"/>
                            <a:gd name="T57" fmla="*/ 6167 h 6827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</a:cxnLst>
                          <a:rect l="0" t="0" r="r" b="b"/>
                          <a:pathLst>
                            <a:path w="6827" h="6827">
                              <a:moveTo>
                                <a:pt x="5921" y="1811"/>
                              </a:moveTo>
                              <a:lnTo>
                                <a:pt x="5921" y="0"/>
                              </a:lnTo>
                              <a:lnTo>
                                <a:pt x="906" y="0"/>
                              </a:lnTo>
                              <a:lnTo>
                                <a:pt x="906" y="1811"/>
                              </a:lnTo>
                              <a:lnTo>
                                <a:pt x="0" y="1811"/>
                              </a:lnTo>
                              <a:lnTo>
                                <a:pt x="0" y="6827"/>
                              </a:lnTo>
                              <a:lnTo>
                                <a:pt x="6827" y="6827"/>
                              </a:lnTo>
                              <a:lnTo>
                                <a:pt x="6827" y="1811"/>
                              </a:lnTo>
                              <a:lnTo>
                                <a:pt x="5921" y="1811"/>
                              </a:lnTo>
                              <a:close/>
                              <a:moveTo>
                                <a:pt x="1324" y="418"/>
                              </a:moveTo>
                              <a:lnTo>
                                <a:pt x="5503" y="418"/>
                              </a:lnTo>
                              <a:lnTo>
                                <a:pt x="5503" y="2691"/>
                              </a:lnTo>
                              <a:lnTo>
                                <a:pt x="3413" y="4463"/>
                              </a:lnTo>
                              <a:lnTo>
                                <a:pt x="1324" y="2691"/>
                              </a:lnTo>
                              <a:lnTo>
                                <a:pt x="1324" y="418"/>
                              </a:lnTo>
                              <a:close/>
                              <a:moveTo>
                                <a:pt x="418" y="2471"/>
                              </a:moveTo>
                              <a:lnTo>
                                <a:pt x="2597" y="4319"/>
                              </a:lnTo>
                              <a:lnTo>
                                <a:pt x="418" y="6167"/>
                              </a:lnTo>
                              <a:lnTo>
                                <a:pt x="418" y="2471"/>
                              </a:lnTo>
                              <a:close/>
                              <a:moveTo>
                                <a:pt x="779" y="6409"/>
                              </a:moveTo>
                              <a:lnTo>
                                <a:pt x="2920" y="4593"/>
                              </a:lnTo>
                              <a:lnTo>
                                <a:pt x="3413" y="5011"/>
                              </a:lnTo>
                              <a:lnTo>
                                <a:pt x="3906" y="4593"/>
                              </a:lnTo>
                              <a:lnTo>
                                <a:pt x="6048" y="6409"/>
                              </a:lnTo>
                              <a:lnTo>
                                <a:pt x="779" y="6409"/>
                              </a:lnTo>
                              <a:close/>
                              <a:moveTo>
                                <a:pt x="6409" y="6167"/>
                              </a:moveTo>
                              <a:lnTo>
                                <a:pt x="4229" y="4319"/>
                              </a:lnTo>
                              <a:lnTo>
                                <a:pt x="6409" y="2471"/>
                              </a:lnTo>
                              <a:lnTo>
                                <a:pt x="6409" y="6167"/>
                              </a:ln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open-mail_17777" o:spid="_x0000_s1026" o:spt="100" style="position:absolute;left:0pt;margin-left:174.1pt;margin-top:109pt;height:11.9pt;width:11.9pt;z-index:251626496;mso-width-relative:page;mso-height-relative:page;" fillcolor="#262626" filled="t" stroked="f" coordsize="6827,6827" o:gfxdata="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" path="m5921,1811l5921,0,906,0,906,1811,0,1811,0,6827,6827,6827,6827,1811,5921,1811xm1324,418l5503,418,5503,2691,3413,4463,1324,2691,1324,418xm418,2471l2597,4319,418,6167,418,2471xm779,6409l2920,4593,3413,5011,3906,4593,6048,6409,779,6409xm6409,6167l4229,4319,6409,2471,6409,6167xe">
                <v:path o:connectlocs="131320,40104;131320,0;20093,0;20093,40104;0,40104;0,151184;151414,151184;151414,40104;131320,40104;29364,9256;122049,9256;122049,59592;75695,98833;29364,59592;29364,9256;9270,54720;57598,95644;9270,136568;9270,54720;17277,141927;64761,101712;75695,110968;86630,101712;134136,141927;17277,141927;142143,136568;93793,95644;142143,54720;142143,136568" o:connectangles="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23424" behindDoc="0" locked="0" layoutInCell="1" allowOverlap="1">
                <wp:simplePos x="0" y="0"/>
                <wp:positionH relativeFrom="column">
                  <wp:posOffset>2209800</wp:posOffset>
                </wp:positionH>
                <wp:positionV relativeFrom="paragraph">
                  <wp:posOffset>1077595</wp:posOffset>
                </wp:positionV>
                <wp:extent cx="135255" cy="167005"/>
                <wp:effectExtent l="0" t="0" r="0" b="4445"/>
                <wp:wrapNone/>
                <wp:docPr id="12" name="location-pointer_6467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35274" cy="167182"/>
                        </a:xfrm>
                        <a:custGeom>
                          <a:avLst/>
                          <a:gdLst>
                            <a:gd name="connsiteX0" fmla="*/ 243063 w 485843"/>
                            <a:gd name="connsiteY0" fmla="*/ 122511 h 600441"/>
                            <a:gd name="connsiteX1" fmla="*/ 130548 w 485843"/>
                            <a:gd name="connsiteY1" fmla="*/ 234807 h 600441"/>
                            <a:gd name="connsiteX2" fmla="*/ 243063 w 485843"/>
                            <a:gd name="connsiteY2" fmla="*/ 346860 h 600441"/>
                            <a:gd name="connsiteX3" fmla="*/ 355578 w 485843"/>
                            <a:gd name="connsiteY3" fmla="*/ 234807 h 600441"/>
                            <a:gd name="connsiteX4" fmla="*/ 243063 w 485843"/>
                            <a:gd name="connsiteY4" fmla="*/ 122511 h 600441"/>
                            <a:gd name="connsiteX5" fmla="*/ 243063 w 485843"/>
                            <a:gd name="connsiteY5" fmla="*/ 90183 h 600441"/>
                            <a:gd name="connsiteX6" fmla="*/ 387969 w 485843"/>
                            <a:gd name="connsiteY6" fmla="*/ 234807 h 600441"/>
                            <a:gd name="connsiteX7" fmla="*/ 243063 w 485843"/>
                            <a:gd name="connsiteY7" fmla="*/ 379431 h 600441"/>
                            <a:gd name="connsiteX8" fmla="*/ 98157 w 485843"/>
                            <a:gd name="connsiteY8" fmla="*/ 234807 h 600441"/>
                            <a:gd name="connsiteX9" fmla="*/ 243063 w 485843"/>
                            <a:gd name="connsiteY9" fmla="*/ 90183 h 600441"/>
                            <a:gd name="connsiteX10" fmla="*/ 243043 w 485843"/>
                            <a:gd name="connsiteY10" fmla="*/ 48619 h 600441"/>
                            <a:gd name="connsiteX11" fmla="*/ 48706 w 485843"/>
                            <a:gd name="connsiteY11" fmla="*/ 242607 h 600441"/>
                            <a:gd name="connsiteX12" fmla="*/ 243043 w 485843"/>
                            <a:gd name="connsiteY12" fmla="*/ 541612 h 600441"/>
                            <a:gd name="connsiteX13" fmla="*/ 437137 w 485843"/>
                            <a:gd name="connsiteY13" fmla="*/ 242607 h 600441"/>
                            <a:gd name="connsiteX14" fmla="*/ 243043 w 485843"/>
                            <a:gd name="connsiteY14" fmla="*/ 48619 h 600441"/>
                            <a:gd name="connsiteX15" fmla="*/ 243043 w 485843"/>
                            <a:gd name="connsiteY15" fmla="*/ 0 h 600441"/>
                            <a:gd name="connsiteX16" fmla="*/ 485843 w 485843"/>
                            <a:gd name="connsiteY16" fmla="*/ 242607 h 600441"/>
                            <a:gd name="connsiteX17" fmla="*/ 371384 w 485843"/>
                            <a:gd name="connsiteY17" fmla="*/ 469657 h 600441"/>
                            <a:gd name="connsiteX18" fmla="*/ 260090 w 485843"/>
                            <a:gd name="connsiteY18" fmla="*/ 593391 h 600441"/>
                            <a:gd name="connsiteX19" fmla="*/ 243043 w 485843"/>
                            <a:gd name="connsiteY19" fmla="*/ 600441 h 600441"/>
                            <a:gd name="connsiteX20" fmla="*/ 225996 w 485843"/>
                            <a:gd name="connsiteY20" fmla="*/ 593391 h 600441"/>
                            <a:gd name="connsiteX21" fmla="*/ 114703 w 485843"/>
                            <a:gd name="connsiteY21" fmla="*/ 469657 h 600441"/>
                            <a:gd name="connsiteX22" fmla="*/ 0 w 485843"/>
                            <a:gd name="connsiteY22" fmla="*/ 242607 h 600441"/>
                            <a:gd name="connsiteX23" fmla="*/ 243043 w 485843"/>
                            <a:gd name="connsiteY23" fmla="*/ 0 h 600441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</a:cxnLst>
                          <a:rect l="l" t="t" r="r" b="b"/>
                          <a:pathLst>
                            <a:path w="485843" h="600441">
                              <a:moveTo>
                                <a:pt x="243063" y="122511"/>
                              </a:moveTo>
                              <a:cubicBezTo>
                                <a:pt x="180960" y="122511"/>
                                <a:pt x="130548" y="172825"/>
                                <a:pt x="130548" y="234807"/>
                              </a:cubicBezTo>
                              <a:cubicBezTo>
                                <a:pt x="130548" y="296546"/>
                                <a:pt x="180960" y="346860"/>
                                <a:pt x="243063" y="346860"/>
                              </a:cubicBezTo>
                              <a:cubicBezTo>
                                <a:pt x="304922" y="346860"/>
                                <a:pt x="355578" y="296546"/>
                                <a:pt x="355578" y="234807"/>
                              </a:cubicBezTo>
                              <a:cubicBezTo>
                                <a:pt x="355578" y="172825"/>
                                <a:pt x="304922" y="122511"/>
                                <a:pt x="243063" y="122511"/>
                              </a:cubicBezTo>
                              <a:close/>
                              <a:moveTo>
                                <a:pt x="243063" y="90183"/>
                              </a:moveTo>
                              <a:cubicBezTo>
                                <a:pt x="322944" y="90183"/>
                                <a:pt x="387969" y="155082"/>
                                <a:pt x="387969" y="234807"/>
                              </a:cubicBezTo>
                              <a:cubicBezTo>
                                <a:pt x="387969" y="314533"/>
                                <a:pt x="322944" y="379431"/>
                                <a:pt x="243063" y="379431"/>
                              </a:cubicBezTo>
                              <a:cubicBezTo>
                                <a:pt x="163182" y="379431"/>
                                <a:pt x="98157" y="314533"/>
                                <a:pt x="98157" y="234807"/>
                              </a:cubicBezTo>
                              <a:cubicBezTo>
                                <a:pt x="98157" y="155082"/>
                                <a:pt x="163182" y="90183"/>
                                <a:pt x="243063" y="90183"/>
                              </a:cubicBezTo>
                              <a:close/>
                              <a:moveTo>
                                <a:pt x="243043" y="48619"/>
                              </a:moveTo>
                              <a:cubicBezTo>
                                <a:pt x="135890" y="48619"/>
                                <a:pt x="48706" y="135646"/>
                                <a:pt x="48706" y="242607"/>
                              </a:cubicBezTo>
                              <a:cubicBezTo>
                                <a:pt x="48706" y="325016"/>
                                <a:pt x="176316" y="473060"/>
                                <a:pt x="243043" y="541612"/>
                              </a:cubicBezTo>
                              <a:cubicBezTo>
                                <a:pt x="309771" y="473060"/>
                                <a:pt x="437137" y="325016"/>
                                <a:pt x="437137" y="242607"/>
                              </a:cubicBezTo>
                              <a:cubicBezTo>
                                <a:pt x="437137" y="135646"/>
                                <a:pt x="350197" y="48619"/>
                                <a:pt x="243043" y="48619"/>
                              </a:cubicBezTo>
                              <a:close/>
                              <a:moveTo>
                                <a:pt x="243043" y="0"/>
                              </a:moveTo>
                              <a:cubicBezTo>
                                <a:pt x="376985" y="0"/>
                                <a:pt x="485843" y="108663"/>
                                <a:pt x="485843" y="242607"/>
                              </a:cubicBezTo>
                              <a:cubicBezTo>
                                <a:pt x="485843" y="298033"/>
                                <a:pt x="447365" y="374607"/>
                                <a:pt x="371384" y="469657"/>
                              </a:cubicBezTo>
                              <a:cubicBezTo>
                                <a:pt x="316346" y="538452"/>
                                <a:pt x="262282" y="591204"/>
                                <a:pt x="260090" y="593391"/>
                              </a:cubicBezTo>
                              <a:cubicBezTo>
                                <a:pt x="255220" y="598010"/>
                                <a:pt x="249132" y="600441"/>
                                <a:pt x="243043" y="600441"/>
                              </a:cubicBezTo>
                              <a:cubicBezTo>
                                <a:pt x="236955" y="600441"/>
                                <a:pt x="230867" y="598010"/>
                                <a:pt x="225996" y="593391"/>
                              </a:cubicBezTo>
                              <a:cubicBezTo>
                                <a:pt x="223804" y="591204"/>
                                <a:pt x="169741" y="538452"/>
                                <a:pt x="114703" y="469657"/>
                              </a:cubicBezTo>
                              <a:cubicBezTo>
                                <a:pt x="38721" y="374607"/>
                                <a:pt x="0" y="298033"/>
                                <a:pt x="0" y="242607"/>
                              </a:cubicBezTo>
                              <a:cubicBezTo>
                                <a:pt x="0" y="108663"/>
                                <a:pt x="109102" y="0"/>
                                <a:pt x="243043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location-pointer_64679" o:spid="_x0000_s1026" o:spt="100" style="position:absolute;left:0pt;margin-left:174pt;margin-top:84.85pt;height:13.15pt;width:10.65pt;z-index:251623424;mso-width-relative:page;mso-height-relative:page;" fillcolor="#262626" filled="t" stroked="f" coordsize="485843,600441" o:gfxdata="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" path="m243063,122511c180960,122511,130548,172825,130548,234807c130548,296546,180960,346860,243063,346860c304922,346860,355578,296546,355578,234807c355578,172825,304922,122511,243063,122511xm243063,90183c322944,90183,387969,155082,387969,234807c387969,314533,322944,379431,243063,379431c163182,379431,98157,314533,98157,234807c98157,155082,163182,90183,243063,90183xm243043,48619c135890,48619,48706,135646,48706,242607c48706,325016,176316,473060,243043,541612c309771,473060,437137,325016,437137,242607c437137,135646,350197,48619,243043,48619xm243043,0c376985,0,485843,108663,485843,242607c485843,298033,447365,374607,371384,469657c316346,538452,262282,591204,260090,593391c255220,598010,249132,600441,243043,600441c236955,600441,230867,598010,225996,593391c223804,591204,169741,538452,114703,469657c38721,374607,0,298033,0,242607c0,108663,109102,0,243043,0xe">
                <v:path o:connectlocs="67676,34110;36348,65377;67676,96576;99004,65377;67676,34110;67676,25109;108022,65377;67676,105645;27330,65377;67676,25109;67670,13537;13561,67549;67670,150802;121712,67549;67670,13537;67670,0;135274,67549;103405,130767;72417,165219;67670,167182;62924,165219;31936,130767;0,67549;67670,0" o:connectangles="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25472" behindDoc="0" locked="0" layoutInCell="1" allowOverlap="1">
                <wp:simplePos x="0" y="0"/>
                <wp:positionH relativeFrom="column">
                  <wp:posOffset>487680</wp:posOffset>
                </wp:positionH>
                <wp:positionV relativeFrom="paragraph">
                  <wp:posOffset>1415415</wp:posOffset>
                </wp:positionV>
                <wp:extent cx="146050" cy="146050"/>
                <wp:effectExtent l="0" t="0" r="6350" b="6985"/>
                <wp:wrapNone/>
                <wp:docPr id="14" name="call-volume_17819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46240" cy="145958"/>
                        </a:xfrm>
                        <a:custGeom>
                          <a:avLst/>
                          <a:gdLst>
                            <a:gd name="connsiteX0" fmla="*/ 242794 w 581469"/>
                            <a:gd name="connsiteY0" fmla="*/ 133875 h 580342"/>
                            <a:gd name="connsiteX1" fmla="*/ 266995 w 581469"/>
                            <a:gd name="connsiteY1" fmla="*/ 158040 h 580342"/>
                            <a:gd name="connsiteX2" fmla="*/ 242794 w 581469"/>
                            <a:gd name="connsiteY2" fmla="*/ 182204 h 580342"/>
                            <a:gd name="connsiteX3" fmla="*/ 174285 w 581469"/>
                            <a:gd name="connsiteY3" fmla="*/ 250523 h 580342"/>
                            <a:gd name="connsiteX4" fmla="*/ 149995 w 581469"/>
                            <a:gd name="connsiteY4" fmla="*/ 274865 h 580342"/>
                            <a:gd name="connsiteX5" fmla="*/ 125794 w 581469"/>
                            <a:gd name="connsiteY5" fmla="*/ 250700 h 580342"/>
                            <a:gd name="connsiteX6" fmla="*/ 242794 w 581469"/>
                            <a:gd name="connsiteY6" fmla="*/ 133875 h 580342"/>
                            <a:gd name="connsiteX7" fmla="*/ 438674 w 581469"/>
                            <a:gd name="connsiteY7" fmla="*/ 48539 h 580342"/>
                            <a:gd name="connsiteX8" fmla="*/ 435025 w 581469"/>
                            <a:gd name="connsiteY8" fmla="*/ 49517 h 580342"/>
                            <a:gd name="connsiteX9" fmla="*/ 383403 w 581469"/>
                            <a:gd name="connsiteY9" fmla="*/ 136254 h 580342"/>
                            <a:gd name="connsiteX10" fmla="*/ 384293 w 581469"/>
                            <a:gd name="connsiteY10" fmla="*/ 139809 h 580342"/>
                            <a:gd name="connsiteX11" fmla="*/ 387408 w 581469"/>
                            <a:gd name="connsiteY11" fmla="*/ 141587 h 580342"/>
                            <a:gd name="connsiteX12" fmla="*/ 411261 w 581469"/>
                            <a:gd name="connsiteY12" fmla="*/ 176246 h 580342"/>
                            <a:gd name="connsiteX13" fmla="*/ 400224 w 581469"/>
                            <a:gd name="connsiteY13" fmla="*/ 216771 h 580342"/>
                            <a:gd name="connsiteX14" fmla="*/ 216787 w 581469"/>
                            <a:gd name="connsiteY14" fmla="*/ 400112 h 580342"/>
                            <a:gd name="connsiteX15" fmla="*/ 184835 w 581469"/>
                            <a:gd name="connsiteY15" fmla="*/ 411576 h 580342"/>
                            <a:gd name="connsiteX16" fmla="*/ 142825 w 581469"/>
                            <a:gd name="connsiteY16" fmla="*/ 389003 h 580342"/>
                            <a:gd name="connsiteX17" fmla="*/ 138108 w 581469"/>
                            <a:gd name="connsiteY17" fmla="*/ 381627 h 580342"/>
                            <a:gd name="connsiteX18" fmla="*/ 134369 w 581469"/>
                            <a:gd name="connsiteY18" fmla="*/ 380649 h 580342"/>
                            <a:gd name="connsiteX19" fmla="*/ 49637 w 581469"/>
                            <a:gd name="connsiteY19" fmla="*/ 435749 h 580342"/>
                            <a:gd name="connsiteX20" fmla="*/ 48925 w 581469"/>
                            <a:gd name="connsiteY20" fmla="*/ 439482 h 580342"/>
                            <a:gd name="connsiteX21" fmla="*/ 94762 w 581469"/>
                            <a:gd name="connsiteY21" fmla="*/ 509512 h 580342"/>
                            <a:gd name="connsiteX22" fmla="*/ 161338 w 581469"/>
                            <a:gd name="connsiteY22" fmla="*/ 524976 h 580342"/>
                            <a:gd name="connsiteX23" fmla="*/ 526610 w 581469"/>
                            <a:gd name="connsiteY23" fmla="*/ 156606 h 580342"/>
                            <a:gd name="connsiteX24" fmla="*/ 508720 w 581469"/>
                            <a:gd name="connsiteY24" fmla="*/ 89864 h 580342"/>
                            <a:gd name="connsiteX25" fmla="*/ 254712 w 581469"/>
                            <a:gd name="connsiteY25" fmla="*/ 11797 h 580342"/>
                            <a:gd name="connsiteX26" fmla="*/ 278921 w 581469"/>
                            <a:gd name="connsiteY26" fmla="*/ 35975 h 580342"/>
                            <a:gd name="connsiteX27" fmla="*/ 254712 w 581469"/>
                            <a:gd name="connsiteY27" fmla="*/ 60153 h 580342"/>
                            <a:gd name="connsiteX28" fmla="*/ 51781 w 581469"/>
                            <a:gd name="connsiteY28" fmla="*/ 262824 h 580342"/>
                            <a:gd name="connsiteX29" fmla="*/ 27572 w 581469"/>
                            <a:gd name="connsiteY29" fmla="*/ 287002 h 580342"/>
                            <a:gd name="connsiteX30" fmla="*/ 3363 w 581469"/>
                            <a:gd name="connsiteY30" fmla="*/ 262824 h 580342"/>
                            <a:gd name="connsiteX31" fmla="*/ 254712 w 581469"/>
                            <a:gd name="connsiteY31" fmla="*/ 11797 h 580342"/>
                            <a:gd name="connsiteX32" fmla="*/ 429551 w 581469"/>
                            <a:gd name="connsiteY32" fmla="*/ 649 h 580342"/>
                            <a:gd name="connsiteX33" fmla="*/ 463506 w 581469"/>
                            <a:gd name="connsiteY33" fmla="*/ 6947 h 580342"/>
                            <a:gd name="connsiteX34" fmla="*/ 533463 w 581469"/>
                            <a:gd name="connsiteY34" fmla="*/ 48272 h 580342"/>
                            <a:gd name="connsiteX35" fmla="*/ 568709 w 581469"/>
                            <a:gd name="connsiteY35" fmla="*/ 180690 h 580342"/>
                            <a:gd name="connsiteX36" fmla="*/ 185992 w 581469"/>
                            <a:gd name="connsiteY36" fmla="*/ 566745 h 580342"/>
                            <a:gd name="connsiteX37" fmla="*/ 136327 w 581469"/>
                            <a:gd name="connsiteY37" fmla="*/ 580342 h 580342"/>
                            <a:gd name="connsiteX38" fmla="*/ 54176 w 581469"/>
                            <a:gd name="connsiteY38" fmla="*/ 535995 h 580342"/>
                            <a:gd name="connsiteX39" fmla="*/ 8339 w 581469"/>
                            <a:gd name="connsiteY39" fmla="*/ 465965 h 580342"/>
                            <a:gd name="connsiteX40" fmla="*/ 1130 w 581469"/>
                            <a:gd name="connsiteY40" fmla="*/ 427573 h 580342"/>
                            <a:gd name="connsiteX41" fmla="*/ 23203 w 581469"/>
                            <a:gd name="connsiteY41" fmla="*/ 395402 h 580342"/>
                            <a:gd name="connsiteX42" fmla="*/ 107935 w 581469"/>
                            <a:gd name="connsiteY42" fmla="*/ 340302 h 580342"/>
                            <a:gd name="connsiteX43" fmla="*/ 135793 w 581469"/>
                            <a:gd name="connsiteY43" fmla="*/ 331948 h 580342"/>
                            <a:gd name="connsiteX44" fmla="*/ 178693 w 581469"/>
                            <a:gd name="connsiteY44" fmla="*/ 355054 h 580342"/>
                            <a:gd name="connsiteX45" fmla="*/ 183411 w 581469"/>
                            <a:gd name="connsiteY45" fmla="*/ 362431 h 580342"/>
                            <a:gd name="connsiteX46" fmla="*/ 185280 w 581469"/>
                            <a:gd name="connsiteY46" fmla="*/ 362875 h 580342"/>
                            <a:gd name="connsiteX47" fmla="*/ 363199 w 581469"/>
                            <a:gd name="connsiteY47" fmla="*/ 185667 h 580342"/>
                            <a:gd name="connsiteX48" fmla="*/ 362754 w 581469"/>
                            <a:gd name="connsiteY48" fmla="*/ 183267 h 580342"/>
                            <a:gd name="connsiteX49" fmla="*/ 359639 w 581469"/>
                            <a:gd name="connsiteY49" fmla="*/ 181490 h 580342"/>
                            <a:gd name="connsiteX50" fmla="*/ 336231 w 581469"/>
                            <a:gd name="connsiteY50" fmla="*/ 150207 h 580342"/>
                            <a:gd name="connsiteX51" fmla="*/ 341838 w 581469"/>
                            <a:gd name="connsiteY51" fmla="*/ 111548 h 580342"/>
                            <a:gd name="connsiteX52" fmla="*/ 393460 w 581469"/>
                            <a:gd name="connsiteY52" fmla="*/ 24810 h 580342"/>
                            <a:gd name="connsiteX53" fmla="*/ 429551 w 581469"/>
                            <a:gd name="connsiteY53" fmla="*/ 649 h 58034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</a:cxnLst>
                          <a:rect l="l" t="t" r="r" b="b"/>
                          <a:pathLst>
                            <a:path w="581469" h="580342">
                              <a:moveTo>
                                <a:pt x="242794" y="133875"/>
                              </a:moveTo>
                              <a:cubicBezTo>
                                <a:pt x="256140" y="133875"/>
                                <a:pt x="266995" y="144625"/>
                                <a:pt x="266995" y="158040"/>
                              </a:cubicBezTo>
                              <a:cubicBezTo>
                                <a:pt x="266995" y="171455"/>
                                <a:pt x="256140" y="182204"/>
                                <a:pt x="242794" y="182204"/>
                              </a:cubicBezTo>
                              <a:cubicBezTo>
                                <a:pt x="205070" y="182204"/>
                                <a:pt x="174285" y="212854"/>
                                <a:pt x="174285" y="250523"/>
                              </a:cubicBezTo>
                              <a:cubicBezTo>
                                <a:pt x="174196" y="264026"/>
                                <a:pt x="163430" y="274865"/>
                                <a:pt x="149995" y="274865"/>
                              </a:cubicBezTo>
                              <a:cubicBezTo>
                                <a:pt x="136560" y="274865"/>
                                <a:pt x="125794" y="264026"/>
                                <a:pt x="125794" y="250700"/>
                              </a:cubicBezTo>
                              <a:cubicBezTo>
                                <a:pt x="125794" y="186380"/>
                                <a:pt x="178200" y="133875"/>
                                <a:pt x="242794" y="133875"/>
                              </a:cubicBezTo>
                              <a:close/>
                              <a:moveTo>
                                <a:pt x="438674" y="48539"/>
                              </a:moveTo>
                              <a:cubicBezTo>
                                <a:pt x="437250" y="47739"/>
                                <a:pt x="435737" y="48272"/>
                                <a:pt x="435025" y="49517"/>
                              </a:cubicBezTo>
                              <a:lnTo>
                                <a:pt x="383403" y="136254"/>
                              </a:lnTo>
                              <a:cubicBezTo>
                                <a:pt x="382691" y="138121"/>
                                <a:pt x="383136" y="139098"/>
                                <a:pt x="384293" y="139809"/>
                              </a:cubicBezTo>
                              <a:lnTo>
                                <a:pt x="387408" y="141587"/>
                              </a:lnTo>
                              <a:cubicBezTo>
                                <a:pt x="400135" y="149052"/>
                                <a:pt x="408769" y="161672"/>
                                <a:pt x="411261" y="176246"/>
                              </a:cubicBezTo>
                              <a:cubicBezTo>
                                <a:pt x="413753" y="190732"/>
                                <a:pt x="409748" y="205574"/>
                                <a:pt x="400224" y="216771"/>
                              </a:cubicBezTo>
                              <a:cubicBezTo>
                                <a:pt x="360084" y="264317"/>
                                <a:pt x="295645" y="334703"/>
                                <a:pt x="216787" y="400112"/>
                              </a:cubicBezTo>
                              <a:cubicBezTo>
                                <a:pt x="207709" y="407577"/>
                                <a:pt x="196494" y="411576"/>
                                <a:pt x="184835" y="411576"/>
                              </a:cubicBezTo>
                              <a:cubicBezTo>
                                <a:pt x="167746" y="411576"/>
                                <a:pt x="152081" y="403045"/>
                                <a:pt x="142825" y="389003"/>
                              </a:cubicBezTo>
                              <a:lnTo>
                                <a:pt x="138108" y="381627"/>
                              </a:lnTo>
                              <a:cubicBezTo>
                                <a:pt x="137396" y="380472"/>
                                <a:pt x="135437" y="379849"/>
                                <a:pt x="134369" y="380649"/>
                              </a:cubicBezTo>
                              <a:lnTo>
                                <a:pt x="49637" y="435749"/>
                              </a:lnTo>
                              <a:cubicBezTo>
                                <a:pt x="48035" y="436993"/>
                                <a:pt x="48480" y="438860"/>
                                <a:pt x="48925" y="439482"/>
                              </a:cubicBezTo>
                              <a:lnTo>
                                <a:pt x="94762" y="509512"/>
                              </a:lnTo>
                              <a:cubicBezTo>
                                <a:pt x="114343" y="537417"/>
                                <a:pt x="145762" y="534396"/>
                                <a:pt x="161338" y="524976"/>
                              </a:cubicBezTo>
                              <a:cubicBezTo>
                                <a:pt x="248206" y="473075"/>
                                <a:pt x="411706" y="357098"/>
                                <a:pt x="526610" y="156606"/>
                              </a:cubicBezTo>
                              <a:cubicBezTo>
                                <a:pt x="539872" y="133499"/>
                                <a:pt x="531861" y="103550"/>
                                <a:pt x="508720" y="89864"/>
                              </a:cubicBezTo>
                              <a:close/>
                              <a:moveTo>
                                <a:pt x="254712" y="11797"/>
                              </a:moveTo>
                              <a:cubicBezTo>
                                <a:pt x="268152" y="11797"/>
                                <a:pt x="278921" y="22553"/>
                                <a:pt x="278921" y="35975"/>
                              </a:cubicBezTo>
                              <a:cubicBezTo>
                                <a:pt x="278921" y="49309"/>
                                <a:pt x="268152" y="60153"/>
                                <a:pt x="254712" y="60153"/>
                              </a:cubicBezTo>
                              <a:cubicBezTo>
                                <a:pt x="142833" y="60153"/>
                                <a:pt x="51781" y="151000"/>
                                <a:pt x="51781" y="262824"/>
                              </a:cubicBezTo>
                              <a:cubicBezTo>
                                <a:pt x="51781" y="276157"/>
                                <a:pt x="41012" y="287002"/>
                                <a:pt x="27572" y="287002"/>
                              </a:cubicBezTo>
                              <a:cubicBezTo>
                                <a:pt x="14221" y="287002"/>
                                <a:pt x="3363" y="276157"/>
                                <a:pt x="3363" y="262824"/>
                              </a:cubicBezTo>
                              <a:cubicBezTo>
                                <a:pt x="3363" y="124332"/>
                                <a:pt x="116131" y="11797"/>
                                <a:pt x="254712" y="11797"/>
                              </a:cubicBezTo>
                              <a:close/>
                              <a:moveTo>
                                <a:pt x="429551" y="649"/>
                              </a:moveTo>
                              <a:cubicBezTo>
                                <a:pt x="442546" y="-1406"/>
                                <a:pt x="455184" y="1615"/>
                                <a:pt x="463506" y="6947"/>
                              </a:cubicBezTo>
                              <a:lnTo>
                                <a:pt x="533463" y="48272"/>
                              </a:lnTo>
                              <a:cubicBezTo>
                                <a:pt x="579301" y="75289"/>
                                <a:pt x="595054" y="134833"/>
                                <a:pt x="568709" y="180690"/>
                              </a:cubicBezTo>
                              <a:cubicBezTo>
                                <a:pt x="448198" y="390869"/>
                                <a:pt x="277310" y="512800"/>
                                <a:pt x="185992" y="566745"/>
                              </a:cubicBezTo>
                              <a:cubicBezTo>
                                <a:pt x="170950" y="575632"/>
                                <a:pt x="153772" y="580342"/>
                                <a:pt x="136327" y="580342"/>
                              </a:cubicBezTo>
                              <a:cubicBezTo>
                                <a:pt x="103039" y="580342"/>
                                <a:pt x="72333" y="563723"/>
                                <a:pt x="54176" y="535995"/>
                              </a:cubicBezTo>
                              <a:lnTo>
                                <a:pt x="8339" y="465965"/>
                              </a:lnTo>
                              <a:cubicBezTo>
                                <a:pt x="863" y="454590"/>
                                <a:pt x="-1718" y="440993"/>
                                <a:pt x="1130" y="427573"/>
                              </a:cubicBezTo>
                              <a:cubicBezTo>
                                <a:pt x="3978" y="414242"/>
                                <a:pt x="11810" y="402867"/>
                                <a:pt x="23203" y="395402"/>
                              </a:cubicBezTo>
                              <a:lnTo>
                                <a:pt x="107935" y="340302"/>
                              </a:lnTo>
                              <a:cubicBezTo>
                                <a:pt x="116212" y="334792"/>
                                <a:pt x="126003" y="331948"/>
                                <a:pt x="135793" y="331948"/>
                              </a:cubicBezTo>
                              <a:cubicBezTo>
                                <a:pt x="153149" y="331948"/>
                                <a:pt x="169170" y="340657"/>
                                <a:pt x="178693" y="355054"/>
                              </a:cubicBezTo>
                              <a:lnTo>
                                <a:pt x="183411" y="362431"/>
                              </a:lnTo>
                              <a:cubicBezTo>
                                <a:pt x="183767" y="363053"/>
                                <a:pt x="184924" y="363142"/>
                                <a:pt x="185280" y="362875"/>
                              </a:cubicBezTo>
                              <a:cubicBezTo>
                                <a:pt x="259331" y="302265"/>
                                <a:pt x="324393" y="231702"/>
                                <a:pt x="363199" y="185667"/>
                              </a:cubicBezTo>
                              <a:cubicBezTo>
                                <a:pt x="363288" y="185489"/>
                                <a:pt x="363911" y="184067"/>
                                <a:pt x="362754" y="183267"/>
                              </a:cubicBezTo>
                              <a:lnTo>
                                <a:pt x="359639" y="181490"/>
                              </a:lnTo>
                              <a:cubicBezTo>
                                <a:pt x="347890" y="174469"/>
                                <a:pt x="339613" y="163449"/>
                                <a:pt x="336231" y="150207"/>
                              </a:cubicBezTo>
                              <a:cubicBezTo>
                                <a:pt x="332848" y="137054"/>
                                <a:pt x="334806" y="123279"/>
                                <a:pt x="341838" y="111548"/>
                              </a:cubicBezTo>
                              <a:lnTo>
                                <a:pt x="393460" y="24810"/>
                              </a:lnTo>
                              <a:cubicBezTo>
                                <a:pt x="403206" y="9836"/>
                                <a:pt x="416557" y="2704"/>
                                <a:pt x="429551" y="649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call-volume_17819" o:spid="_x0000_s1026" o:spt="100" style="position:absolute;left:0pt;margin-left:38.4pt;margin-top:111.45pt;height:11.5pt;width:11.5pt;z-index:251625472;mso-width-relative:page;mso-height-relative:page;" fillcolor="#262626" filled="t" stroked="f" coordsize="581469,580342" o:gfxdata="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" path="m242794,133875c256140,133875,266995,144625,266995,158040c266995,171455,256140,182204,242794,182204c205070,182204,174285,212854,174285,250523c174196,264026,163430,274865,149995,274865c136560,274865,125794,264026,125794,250700c125794,186380,178200,133875,242794,133875xm438674,48539c437250,47739,435737,48272,435025,49517l383403,136254c382691,138121,383136,139098,384293,139809l387408,141587c400135,149052,408769,161672,411261,176246c413753,190732,409748,205574,400224,216771c360084,264317,295645,334703,216787,400112c207709,407577,196494,411576,184835,411576c167746,411576,152081,403045,142825,389003l138108,381627c137396,380472,135437,379849,134369,380649l49637,435749c48035,436993,48480,438860,48925,439482l94762,509512c114343,537417,145762,534396,161338,524976c248206,473075,411706,357098,526610,156606c539872,133499,531861,103550,508720,89864xm254712,11797c268152,11797,278921,22553,278921,35975c278921,49309,268152,60153,254712,60153c142833,60153,51781,151000,51781,262824c51781,276157,41012,287002,27572,287002c14221,287002,3363,276157,3363,262824c3363,124332,116131,11797,254712,11797xm429551,649c442546,-1406,455184,1615,463506,6947l533463,48272c579301,75289,595054,134833,568709,180690c448198,390869,277310,512800,185992,566745c170950,575632,153772,580342,136327,580342c103039,580342,72333,563723,54176,535995l8339,465965c863,454590,-1718,440993,1130,427573c3978,414242,11810,402867,23203,395402l107935,340302c116212,334792,126003,331948,135793,331948c153149,331948,169170,340657,178693,355054l183411,362431c183767,363053,184924,363142,185280,362875c259331,302265,324393,231702,363199,185667c363288,185489,363911,184067,362754,183267l359639,181490c347890,174469,339613,163449,336231,150207c332848,137054,334806,123279,341838,111548l393460,24810c403206,9836,416557,2704,429551,649xe">
                <v:path o:connectlocs="61062,33670;67149,39747;61062,45824;43832,63007;37723,69129;31637,63051;61062,33670;110326,12207;109409,12453;96426,34268;96650,35162;97433,35609;103432,44326;100656,54518;54522,100629;46486,103512;35920,97835;34734,95980;33793,95734;12483,109592;12304,110531;23832,128144;40576,132033;132442,39386;127943,22601;64060,2966;70148,9047;64060,15128;13022,66101;6934,72181;845,66101;64060,2966;108032,163;116572,1747;134166,12140;143030,45444;46777,142538;34286,145958;13625,134804;2097,117191;284,107536;5835,99444;27145,85587;34152,83486;44941,89297;46128,91152;46598,91264;91344,46695;91232,46092;90449,45645;84562,37777;85972,28054;98955,6239;108032,163" o:connectangles="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24448" behindDoc="0" locked="0" layoutInCell="1" allowOverlap="1">
                <wp:simplePos x="0" y="0"/>
                <wp:positionH relativeFrom="column">
                  <wp:posOffset>478155</wp:posOffset>
                </wp:positionH>
                <wp:positionV relativeFrom="paragraph">
                  <wp:posOffset>1054735</wp:posOffset>
                </wp:positionV>
                <wp:extent cx="146050" cy="172085"/>
                <wp:effectExtent l="0" t="0" r="6350" b="0"/>
                <wp:wrapNone/>
                <wp:docPr id="13" name="analog-stopwatch_6706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46240" cy="172244"/>
                        </a:xfrm>
                        <a:custGeom>
                          <a:avLst/>
                          <a:gdLst>
                            <a:gd name="connsiteX0" fmla="*/ 257566 w 515127"/>
                            <a:gd name="connsiteY0" fmla="*/ 250649 h 606722"/>
                            <a:gd name="connsiteX1" fmla="*/ 277416 w 515127"/>
                            <a:gd name="connsiteY1" fmla="*/ 270375 h 606722"/>
                            <a:gd name="connsiteX2" fmla="*/ 277416 w 515127"/>
                            <a:gd name="connsiteY2" fmla="*/ 329730 h 606722"/>
                            <a:gd name="connsiteX3" fmla="*/ 336876 w 515127"/>
                            <a:gd name="connsiteY3" fmla="*/ 329730 h 606722"/>
                            <a:gd name="connsiteX4" fmla="*/ 356637 w 515127"/>
                            <a:gd name="connsiteY4" fmla="*/ 349544 h 606722"/>
                            <a:gd name="connsiteX5" fmla="*/ 336876 w 515127"/>
                            <a:gd name="connsiteY5" fmla="*/ 369270 h 606722"/>
                            <a:gd name="connsiteX6" fmla="*/ 257566 w 515127"/>
                            <a:gd name="connsiteY6" fmla="*/ 369270 h 606722"/>
                            <a:gd name="connsiteX7" fmla="*/ 237805 w 515127"/>
                            <a:gd name="connsiteY7" fmla="*/ 349544 h 606722"/>
                            <a:gd name="connsiteX8" fmla="*/ 237805 w 515127"/>
                            <a:gd name="connsiteY8" fmla="*/ 270375 h 606722"/>
                            <a:gd name="connsiteX9" fmla="*/ 257566 w 515127"/>
                            <a:gd name="connsiteY9" fmla="*/ 250649 h 606722"/>
                            <a:gd name="connsiteX10" fmla="*/ 257519 w 515127"/>
                            <a:gd name="connsiteY10" fmla="*/ 210956 h 606722"/>
                            <a:gd name="connsiteX11" fmla="*/ 118851 w 515127"/>
                            <a:gd name="connsiteY11" fmla="*/ 349521 h 606722"/>
                            <a:gd name="connsiteX12" fmla="*/ 257519 w 515127"/>
                            <a:gd name="connsiteY12" fmla="*/ 487996 h 606722"/>
                            <a:gd name="connsiteX13" fmla="*/ 396276 w 515127"/>
                            <a:gd name="connsiteY13" fmla="*/ 349521 h 606722"/>
                            <a:gd name="connsiteX14" fmla="*/ 257519 w 515127"/>
                            <a:gd name="connsiteY14" fmla="*/ 210956 h 606722"/>
                            <a:gd name="connsiteX15" fmla="*/ 257519 w 515127"/>
                            <a:gd name="connsiteY15" fmla="*/ 171404 h 606722"/>
                            <a:gd name="connsiteX16" fmla="*/ 435882 w 515127"/>
                            <a:gd name="connsiteY16" fmla="*/ 349521 h 606722"/>
                            <a:gd name="connsiteX17" fmla="*/ 257519 w 515127"/>
                            <a:gd name="connsiteY17" fmla="*/ 527548 h 606722"/>
                            <a:gd name="connsiteX18" fmla="*/ 79245 w 515127"/>
                            <a:gd name="connsiteY18" fmla="*/ 349521 h 606722"/>
                            <a:gd name="connsiteX19" fmla="*/ 257519 w 515127"/>
                            <a:gd name="connsiteY19" fmla="*/ 171404 h 606722"/>
                            <a:gd name="connsiteX20" fmla="*/ 257564 w 515127"/>
                            <a:gd name="connsiteY20" fmla="*/ 131884 h 606722"/>
                            <a:gd name="connsiteX21" fmla="*/ 39694 w 515127"/>
                            <a:gd name="connsiteY21" fmla="*/ 349530 h 606722"/>
                            <a:gd name="connsiteX22" fmla="*/ 257564 w 515127"/>
                            <a:gd name="connsiteY22" fmla="*/ 567086 h 606722"/>
                            <a:gd name="connsiteX23" fmla="*/ 475522 w 515127"/>
                            <a:gd name="connsiteY23" fmla="*/ 349530 h 606722"/>
                            <a:gd name="connsiteX24" fmla="*/ 257564 w 515127"/>
                            <a:gd name="connsiteY24" fmla="*/ 131884 h 606722"/>
                            <a:gd name="connsiteX25" fmla="*/ 237806 w 515127"/>
                            <a:gd name="connsiteY25" fmla="*/ 39548 h 606722"/>
                            <a:gd name="connsiteX26" fmla="*/ 237806 w 515127"/>
                            <a:gd name="connsiteY26" fmla="*/ 92337 h 606722"/>
                            <a:gd name="connsiteX27" fmla="*/ 277410 w 515127"/>
                            <a:gd name="connsiteY27" fmla="*/ 92337 h 606722"/>
                            <a:gd name="connsiteX28" fmla="*/ 277410 w 515127"/>
                            <a:gd name="connsiteY28" fmla="*/ 39548 h 606722"/>
                            <a:gd name="connsiteX29" fmla="*/ 178354 w 515127"/>
                            <a:gd name="connsiteY29" fmla="*/ 0 h 606722"/>
                            <a:gd name="connsiteX30" fmla="*/ 336862 w 515127"/>
                            <a:gd name="connsiteY30" fmla="*/ 0 h 606722"/>
                            <a:gd name="connsiteX31" fmla="*/ 356620 w 515127"/>
                            <a:gd name="connsiteY31" fmla="*/ 19818 h 606722"/>
                            <a:gd name="connsiteX32" fmla="*/ 336862 w 515127"/>
                            <a:gd name="connsiteY32" fmla="*/ 39548 h 606722"/>
                            <a:gd name="connsiteX33" fmla="*/ 317015 w 515127"/>
                            <a:gd name="connsiteY33" fmla="*/ 39548 h 606722"/>
                            <a:gd name="connsiteX34" fmla="*/ 317015 w 515127"/>
                            <a:gd name="connsiteY34" fmla="*/ 99269 h 606722"/>
                            <a:gd name="connsiteX35" fmla="*/ 402632 w 515127"/>
                            <a:gd name="connsiteY35" fmla="*/ 137128 h 606722"/>
                            <a:gd name="connsiteX36" fmla="*/ 427730 w 515127"/>
                            <a:gd name="connsiteY36" fmla="*/ 112066 h 606722"/>
                            <a:gd name="connsiteX37" fmla="*/ 411977 w 515127"/>
                            <a:gd name="connsiteY37" fmla="*/ 96425 h 606722"/>
                            <a:gd name="connsiteX38" fmla="*/ 411977 w 515127"/>
                            <a:gd name="connsiteY38" fmla="*/ 68431 h 606722"/>
                            <a:gd name="connsiteX39" fmla="*/ 440012 w 515127"/>
                            <a:gd name="connsiteY39" fmla="*/ 68431 h 606722"/>
                            <a:gd name="connsiteX40" fmla="*/ 499463 w 515127"/>
                            <a:gd name="connsiteY40" fmla="*/ 127796 h 606722"/>
                            <a:gd name="connsiteX41" fmla="*/ 499463 w 515127"/>
                            <a:gd name="connsiteY41" fmla="*/ 155791 h 606722"/>
                            <a:gd name="connsiteX42" fmla="*/ 471429 w 515127"/>
                            <a:gd name="connsiteY42" fmla="*/ 155791 h 606722"/>
                            <a:gd name="connsiteX43" fmla="*/ 455676 w 515127"/>
                            <a:gd name="connsiteY43" fmla="*/ 140061 h 606722"/>
                            <a:gd name="connsiteX44" fmla="*/ 433693 w 515127"/>
                            <a:gd name="connsiteY44" fmla="*/ 162012 h 606722"/>
                            <a:gd name="connsiteX45" fmla="*/ 515127 w 515127"/>
                            <a:gd name="connsiteY45" fmla="*/ 349530 h 606722"/>
                            <a:gd name="connsiteX46" fmla="*/ 257564 w 515127"/>
                            <a:gd name="connsiteY46" fmla="*/ 606722 h 606722"/>
                            <a:gd name="connsiteX47" fmla="*/ 0 w 515127"/>
                            <a:gd name="connsiteY47" fmla="*/ 349530 h 606722"/>
                            <a:gd name="connsiteX48" fmla="*/ 81434 w 515127"/>
                            <a:gd name="connsiteY48" fmla="*/ 162012 h 606722"/>
                            <a:gd name="connsiteX49" fmla="*/ 59451 w 515127"/>
                            <a:gd name="connsiteY49" fmla="*/ 140061 h 606722"/>
                            <a:gd name="connsiteX50" fmla="*/ 43788 w 515127"/>
                            <a:gd name="connsiteY50" fmla="*/ 155791 h 606722"/>
                            <a:gd name="connsiteX51" fmla="*/ 15753 w 515127"/>
                            <a:gd name="connsiteY51" fmla="*/ 155791 h 606722"/>
                            <a:gd name="connsiteX52" fmla="*/ 15753 w 515127"/>
                            <a:gd name="connsiteY52" fmla="*/ 127796 h 606722"/>
                            <a:gd name="connsiteX53" fmla="*/ 75204 w 515127"/>
                            <a:gd name="connsiteY53" fmla="*/ 68431 h 606722"/>
                            <a:gd name="connsiteX54" fmla="*/ 103239 w 515127"/>
                            <a:gd name="connsiteY54" fmla="*/ 68431 h 606722"/>
                            <a:gd name="connsiteX55" fmla="*/ 103239 w 515127"/>
                            <a:gd name="connsiteY55" fmla="*/ 96425 h 606722"/>
                            <a:gd name="connsiteX56" fmla="*/ 87486 w 515127"/>
                            <a:gd name="connsiteY56" fmla="*/ 112066 h 606722"/>
                            <a:gd name="connsiteX57" fmla="*/ 112495 w 515127"/>
                            <a:gd name="connsiteY57" fmla="*/ 137128 h 606722"/>
                            <a:gd name="connsiteX58" fmla="*/ 198201 w 515127"/>
                            <a:gd name="connsiteY58" fmla="*/ 99269 h 606722"/>
                            <a:gd name="connsiteX59" fmla="*/ 198201 w 515127"/>
                            <a:gd name="connsiteY59" fmla="*/ 39548 h 606722"/>
                            <a:gd name="connsiteX60" fmla="*/ 178354 w 515127"/>
                            <a:gd name="connsiteY60" fmla="*/ 39548 h 606722"/>
                            <a:gd name="connsiteX61" fmla="*/ 158507 w 515127"/>
                            <a:gd name="connsiteY61" fmla="*/ 19818 h 606722"/>
                            <a:gd name="connsiteX62" fmla="*/ 178354 w 515127"/>
                            <a:gd name="connsiteY62" fmla="*/ 0 h 606722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  <a:cxn ang="0">
                              <a:pos x="connsiteX13" y="connsiteY13"/>
                            </a:cxn>
                            <a:cxn ang="0">
                              <a:pos x="connsiteX14" y="connsiteY14"/>
                            </a:cxn>
                            <a:cxn ang="0">
                              <a:pos x="connsiteX15" y="connsiteY15"/>
                            </a:cxn>
                            <a:cxn ang="0">
                              <a:pos x="connsiteX16" y="connsiteY16"/>
                            </a:cxn>
                            <a:cxn ang="0">
                              <a:pos x="connsiteX17" y="connsiteY17"/>
                            </a:cxn>
                            <a:cxn ang="0">
                              <a:pos x="connsiteX18" y="connsiteY18"/>
                            </a:cxn>
                            <a:cxn ang="0">
                              <a:pos x="connsiteX19" y="connsiteY19"/>
                            </a:cxn>
                            <a:cxn ang="0">
                              <a:pos x="connsiteX20" y="connsiteY20"/>
                            </a:cxn>
                            <a:cxn ang="0">
                              <a:pos x="connsiteX21" y="connsiteY21"/>
                            </a:cxn>
                            <a:cxn ang="0">
                              <a:pos x="connsiteX22" y="connsiteY22"/>
                            </a:cxn>
                            <a:cxn ang="0">
                              <a:pos x="connsiteX23" y="connsiteY23"/>
                            </a:cxn>
                            <a:cxn ang="0">
                              <a:pos x="connsiteX24" y="connsiteY24"/>
                            </a:cxn>
                            <a:cxn ang="0">
                              <a:pos x="connsiteX25" y="connsiteY25"/>
                            </a:cxn>
                            <a:cxn ang="0">
                              <a:pos x="connsiteX26" y="connsiteY26"/>
                            </a:cxn>
                            <a:cxn ang="0">
                              <a:pos x="connsiteX27" y="connsiteY27"/>
                            </a:cxn>
                            <a:cxn ang="0">
                              <a:pos x="connsiteX28" y="connsiteY28"/>
                            </a:cxn>
                            <a:cxn ang="0">
                              <a:pos x="connsiteX29" y="connsiteY29"/>
                            </a:cxn>
                            <a:cxn ang="0">
                              <a:pos x="connsiteX30" y="connsiteY30"/>
                            </a:cxn>
                            <a:cxn ang="0">
                              <a:pos x="connsiteX31" y="connsiteY31"/>
                            </a:cxn>
                            <a:cxn ang="0">
                              <a:pos x="connsiteX32" y="connsiteY32"/>
                            </a:cxn>
                            <a:cxn ang="0">
                              <a:pos x="connsiteX33" y="connsiteY33"/>
                            </a:cxn>
                            <a:cxn ang="0">
                              <a:pos x="connsiteX34" y="connsiteY34"/>
                            </a:cxn>
                            <a:cxn ang="0">
                              <a:pos x="connsiteX35" y="connsiteY35"/>
                            </a:cxn>
                            <a:cxn ang="0">
                              <a:pos x="connsiteX36" y="connsiteY36"/>
                            </a:cxn>
                            <a:cxn ang="0">
                              <a:pos x="connsiteX37" y="connsiteY37"/>
                            </a:cxn>
                            <a:cxn ang="0">
                              <a:pos x="connsiteX38" y="connsiteY38"/>
                            </a:cxn>
                            <a:cxn ang="0">
                              <a:pos x="connsiteX39" y="connsiteY39"/>
                            </a:cxn>
                            <a:cxn ang="0">
                              <a:pos x="connsiteX40" y="connsiteY40"/>
                            </a:cxn>
                            <a:cxn ang="0">
                              <a:pos x="connsiteX41" y="connsiteY41"/>
                            </a:cxn>
                            <a:cxn ang="0">
                              <a:pos x="connsiteX42" y="connsiteY42"/>
                            </a:cxn>
                            <a:cxn ang="0">
                              <a:pos x="connsiteX43" y="connsiteY43"/>
                            </a:cxn>
                            <a:cxn ang="0">
                              <a:pos x="connsiteX44" y="connsiteY44"/>
                            </a:cxn>
                            <a:cxn ang="0">
                              <a:pos x="connsiteX45" y="connsiteY45"/>
                            </a:cxn>
                            <a:cxn ang="0">
                              <a:pos x="connsiteX46" y="connsiteY46"/>
                            </a:cxn>
                            <a:cxn ang="0">
                              <a:pos x="connsiteX47" y="connsiteY47"/>
                            </a:cxn>
                            <a:cxn ang="0">
                              <a:pos x="connsiteX48" y="connsiteY48"/>
                            </a:cxn>
                            <a:cxn ang="0">
                              <a:pos x="connsiteX49" y="connsiteY49"/>
                            </a:cxn>
                            <a:cxn ang="0">
                              <a:pos x="connsiteX50" y="connsiteY50"/>
                            </a:cxn>
                            <a:cxn ang="0">
                              <a:pos x="connsiteX51" y="connsiteY51"/>
                            </a:cxn>
                            <a:cxn ang="0">
                              <a:pos x="connsiteX52" y="connsiteY52"/>
                            </a:cxn>
                            <a:cxn ang="0">
                              <a:pos x="connsiteX53" y="connsiteY53"/>
                            </a:cxn>
                            <a:cxn ang="0">
                              <a:pos x="connsiteX54" y="connsiteY54"/>
                            </a:cxn>
                            <a:cxn ang="0">
                              <a:pos x="connsiteX55" y="connsiteY55"/>
                            </a:cxn>
                            <a:cxn ang="0">
                              <a:pos x="connsiteX56" y="connsiteY56"/>
                            </a:cxn>
                            <a:cxn ang="0">
                              <a:pos x="connsiteX57" y="connsiteY57"/>
                            </a:cxn>
                            <a:cxn ang="0">
                              <a:pos x="connsiteX58" y="connsiteY58"/>
                            </a:cxn>
                            <a:cxn ang="0">
                              <a:pos x="connsiteX59" y="connsiteY59"/>
                            </a:cxn>
                            <a:cxn ang="0">
                              <a:pos x="connsiteX60" y="connsiteY60"/>
                            </a:cxn>
                            <a:cxn ang="0">
                              <a:pos x="connsiteX61" y="connsiteY61"/>
                            </a:cxn>
                            <a:cxn ang="0">
                              <a:pos x="connsiteX62" y="connsiteY62"/>
                            </a:cxn>
                          </a:cxnLst>
                          <a:rect l="l" t="t" r="r" b="b"/>
                          <a:pathLst>
                            <a:path w="515127" h="606722">
                              <a:moveTo>
                                <a:pt x="257566" y="250649"/>
                              </a:moveTo>
                              <a:cubicBezTo>
                                <a:pt x="268514" y="250649"/>
                                <a:pt x="277416" y="259446"/>
                                <a:pt x="277416" y="270375"/>
                              </a:cubicBezTo>
                              <a:lnTo>
                                <a:pt x="277416" y="329730"/>
                              </a:lnTo>
                              <a:lnTo>
                                <a:pt x="336876" y="329730"/>
                              </a:lnTo>
                              <a:cubicBezTo>
                                <a:pt x="347825" y="329730"/>
                                <a:pt x="356637" y="338615"/>
                                <a:pt x="356637" y="349544"/>
                              </a:cubicBezTo>
                              <a:cubicBezTo>
                                <a:pt x="356637" y="360473"/>
                                <a:pt x="347825" y="369270"/>
                                <a:pt x="336876" y="369270"/>
                              </a:cubicBezTo>
                              <a:lnTo>
                                <a:pt x="257566" y="369270"/>
                              </a:lnTo>
                              <a:cubicBezTo>
                                <a:pt x="246617" y="369270"/>
                                <a:pt x="237805" y="360473"/>
                                <a:pt x="237805" y="349544"/>
                              </a:cubicBezTo>
                              <a:lnTo>
                                <a:pt x="237805" y="270375"/>
                              </a:lnTo>
                              <a:cubicBezTo>
                                <a:pt x="237805" y="259446"/>
                                <a:pt x="246617" y="250649"/>
                                <a:pt x="257566" y="250649"/>
                              </a:cubicBezTo>
                              <a:close/>
                              <a:moveTo>
                                <a:pt x="257519" y="210956"/>
                              </a:moveTo>
                              <a:cubicBezTo>
                                <a:pt x="181065" y="210956"/>
                                <a:pt x="118851" y="273172"/>
                                <a:pt x="118851" y="349521"/>
                              </a:cubicBezTo>
                              <a:cubicBezTo>
                                <a:pt x="118851" y="425869"/>
                                <a:pt x="181065" y="487996"/>
                                <a:pt x="257519" y="487996"/>
                              </a:cubicBezTo>
                              <a:cubicBezTo>
                                <a:pt x="334062" y="487996"/>
                                <a:pt x="396276" y="425869"/>
                                <a:pt x="396276" y="349521"/>
                              </a:cubicBezTo>
                              <a:cubicBezTo>
                                <a:pt x="396276" y="273172"/>
                                <a:pt x="334062" y="210956"/>
                                <a:pt x="257519" y="210956"/>
                              </a:cubicBezTo>
                              <a:close/>
                              <a:moveTo>
                                <a:pt x="257519" y="171404"/>
                              </a:moveTo>
                              <a:cubicBezTo>
                                <a:pt x="355868" y="171404"/>
                                <a:pt x="435882" y="251308"/>
                                <a:pt x="435882" y="349521"/>
                              </a:cubicBezTo>
                              <a:cubicBezTo>
                                <a:pt x="435882" y="447645"/>
                                <a:pt x="355868" y="527548"/>
                                <a:pt x="257519" y="527548"/>
                              </a:cubicBezTo>
                              <a:cubicBezTo>
                                <a:pt x="159259" y="527548"/>
                                <a:pt x="79245" y="447645"/>
                                <a:pt x="79245" y="349521"/>
                              </a:cubicBezTo>
                              <a:cubicBezTo>
                                <a:pt x="79245" y="251308"/>
                                <a:pt x="159259" y="171404"/>
                                <a:pt x="257519" y="171404"/>
                              </a:cubicBezTo>
                              <a:close/>
                              <a:moveTo>
                                <a:pt x="257564" y="131884"/>
                              </a:moveTo>
                              <a:cubicBezTo>
                                <a:pt x="137415" y="131884"/>
                                <a:pt x="39694" y="229554"/>
                                <a:pt x="39694" y="349530"/>
                              </a:cubicBezTo>
                              <a:cubicBezTo>
                                <a:pt x="39694" y="469505"/>
                                <a:pt x="137415" y="567086"/>
                                <a:pt x="257564" y="567086"/>
                              </a:cubicBezTo>
                              <a:cubicBezTo>
                                <a:pt x="377801" y="567086"/>
                                <a:pt x="475522" y="469505"/>
                                <a:pt x="475522" y="349530"/>
                              </a:cubicBezTo>
                              <a:cubicBezTo>
                                <a:pt x="475522" y="229554"/>
                                <a:pt x="377801" y="131884"/>
                                <a:pt x="257564" y="131884"/>
                              </a:cubicBezTo>
                              <a:close/>
                              <a:moveTo>
                                <a:pt x="237806" y="39548"/>
                              </a:moveTo>
                              <a:lnTo>
                                <a:pt x="237806" y="92337"/>
                              </a:lnTo>
                              <a:lnTo>
                                <a:pt x="277410" y="92337"/>
                              </a:lnTo>
                              <a:lnTo>
                                <a:pt x="277410" y="39548"/>
                              </a:lnTo>
                              <a:close/>
                              <a:moveTo>
                                <a:pt x="178354" y="0"/>
                              </a:moveTo>
                              <a:lnTo>
                                <a:pt x="336862" y="0"/>
                              </a:lnTo>
                              <a:cubicBezTo>
                                <a:pt x="347809" y="0"/>
                                <a:pt x="356620" y="8887"/>
                                <a:pt x="356620" y="19818"/>
                              </a:cubicBezTo>
                              <a:cubicBezTo>
                                <a:pt x="356620" y="30749"/>
                                <a:pt x="347809" y="39548"/>
                                <a:pt x="336862" y="39548"/>
                              </a:cubicBezTo>
                              <a:lnTo>
                                <a:pt x="317015" y="39548"/>
                              </a:lnTo>
                              <a:lnTo>
                                <a:pt x="317015" y="99269"/>
                              </a:lnTo>
                              <a:cubicBezTo>
                                <a:pt x="348076" y="106645"/>
                                <a:pt x="377000" y="119620"/>
                                <a:pt x="402632" y="137128"/>
                              </a:cubicBezTo>
                              <a:lnTo>
                                <a:pt x="427730" y="112066"/>
                              </a:lnTo>
                              <a:lnTo>
                                <a:pt x="411977" y="96425"/>
                              </a:lnTo>
                              <a:cubicBezTo>
                                <a:pt x="404234" y="88693"/>
                                <a:pt x="404234" y="76162"/>
                                <a:pt x="411977" y="68431"/>
                              </a:cubicBezTo>
                              <a:cubicBezTo>
                                <a:pt x="419720" y="60699"/>
                                <a:pt x="432269" y="60699"/>
                                <a:pt x="440012" y="68431"/>
                              </a:cubicBezTo>
                              <a:lnTo>
                                <a:pt x="499463" y="127796"/>
                              </a:lnTo>
                              <a:cubicBezTo>
                                <a:pt x="507206" y="135528"/>
                                <a:pt x="507206" y="148059"/>
                                <a:pt x="499463" y="155791"/>
                              </a:cubicBezTo>
                              <a:cubicBezTo>
                                <a:pt x="491720" y="163522"/>
                                <a:pt x="479171" y="163522"/>
                                <a:pt x="471429" y="155791"/>
                              </a:cubicBezTo>
                              <a:lnTo>
                                <a:pt x="455676" y="140061"/>
                              </a:lnTo>
                              <a:lnTo>
                                <a:pt x="433693" y="162012"/>
                              </a:lnTo>
                              <a:cubicBezTo>
                                <a:pt x="483799" y="209024"/>
                                <a:pt x="515127" y="275678"/>
                                <a:pt x="515127" y="349530"/>
                              </a:cubicBezTo>
                              <a:cubicBezTo>
                                <a:pt x="515127" y="491279"/>
                                <a:pt x="399606" y="606722"/>
                                <a:pt x="257564" y="606722"/>
                              </a:cubicBezTo>
                              <a:cubicBezTo>
                                <a:pt x="115610" y="606722"/>
                                <a:pt x="0" y="491279"/>
                                <a:pt x="0" y="349530"/>
                              </a:cubicBezTo>
                              <a:cubicBezTo>
                                <a:pt x="0" y="275678"/>
                                <a:pt x="31417" y="209024"/>
                                <a:pt x="81434" y="162012"/>
                              </a:cubicBezTo>
                              <a:lnTo>
                                <a:pt x="59451" y="140061"/>
                              </a:lnTo>
                              <a:lnTo>
                                <a:pt x="43788" y="155791"/>
                              </a:lnTo>
                              <a:cubicBezTo>
                                <a:pt x="36045" y="163522"/>
                                <a:pt x="23496" y="163522"/>
                                <a:pt x="15753" y="155791"/>
                              </a:cubicBezTo>
                              <a:cubicBezTo>
                                <a:pt x="8010" y="148059"/>
                                <a:pt x="8010" y="135528"/>
                                <a:pt x="15753" y="127796"/>
                              </a:cubicBezTo>
                              <a:lnTo>
                                <a:pt x="75204" y="68431"/>
                              </a:lnTo>
                              <a:cubicBezTo>
                                <a:pt x="82947" y="60699"/>
                                <a:pt x="95496" y="60699"/>
                                <a:pt x="103239" y="68431"/>
                              </a:cubicBezTo>
                              <a:cubicBezTo>
                                <a:pt x="110982" y="76162"/>
                                <a:pt x="110982" y="88693"/>
                                <a:pt x="103239" y="96425"/>
                              </a:cubicBezTo>
                              <a:lnTo>
                                <a:pt x="87486" y="112066"/>
                              </a:lnTo>
                              <a:lnTo>
                                <a:pt x="112495" y="137128"/>
                              </a:lnTo>
                              <a:cubicBezTo>
                                <a:pt x="138127" y="119620"/>
                                <a:pt x="167051" y="106645"/>
                                <a:pt x="198201" y="99269"/>
                              </a:cubicBezTo>
                              <a:lnTo>
                                <a:pt x="198201" y="39548"/>
                              </a:lnTo>
                              <a:lnTo>
                                <a:pt x="178354" y="39548"/>
                              </a:lnTo>
                              <a:cubicBezTo>
                                <a:pt x="167407" y="39548"/>
                                <a:pt x="158507" y="30749"/>
                                <a:pt x="158507" y="19818"/>
                              </a:cubicBezTo>
                              <a:cubicBezTo>
                                <a:pt x="158507" y="8887"/>
                                <a:pt x="167407" y="0"/>
                                <a:pt x="178354" y="0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analog-stopwatch_67066" o:spid="_x0000_s1026" o:spt="100" style="position:absolute;left:0pt;margin-left:37.65pt;margin-top:83.05pt;height:13.55pt;width:11.5pt;z-index:251624448;mso-width-relative:page;mso-height-relative:page;" fillcolor="#262626" filled="t" stroked="f" coordsize="515127,606722" o:gfxdata="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" path="m257566,250649c268514,250649,277416,259446,277416,270375l277416,329730,336876,329730c347825,329730,356637,338615,356637,349544c356637,360473,347825,369270,336876,369270l257566,369270c246617,369270,237805,360473,237805,349544l237805,270375c237805,259446,246617,250649,257566,250649xm257519,210956c181065,210956,118851,273172,118851,349521c118851,425869,181065,487996,257519,487996c334062,487996,396276,425869,396276,349521c396276,273172,334062,210956,257519,210956xm257519,171404c355868,171404,435882,251308,435882,349521c435882,447645,355868,527548,257519,527548c159259,527548,79245,447645,79245,349521c79245,251308,159259,171404,257519,171404xm257564,131884c137415,131884,39694,229554,39694,349530c39694,469505,137415,567086,257564,567086c377801,567086,475522,469505,475522,349530c475522,229554,377801,131884,257564,131884xm237806,39548l237806,92337,277410,92337,277410,39548xm178354,0l336862,0c347809,0,356620,8887,356620,19818c356620,30749,347809,39548,336862,39548l317015,39548,317015,99269c348076,106645,377000,119620,402632,137128l427730,112066,411977,96425c404234,88693,404234,76162,411977,68431c419720,60699,432269,60699,440012,68431l499463,127796c507206,135528,507206,148059,499463,155791c491720,163522,479171,163522,471429,155791l455676,140061,433693,162012c483799,209024,515127,275678,515127,349530c515127,491279,399606,606722,257564,606722c115610,606722,0,491279,0,349530c0,275678,31417,209024,81434,162012l59451,140061,43788,155791c36045,163522,23496,163522,15753,155791c8010,148059,8010,135528,15753,127796l75204,68431c82947,60699,95496,60699,103239,68431c110982,76162,110982,88693,103239,96425l87486,112066,112495,137128c138127,119620,167051,106645,198201,99269l198201,39548,178354,39548c167407,39548,158507,30749,158507,19818c158507,8887,167407,0,178354,0xe">
                <v:path o:connectlocs="73120,71157;78755,76757;78755,93607;95636,93607;101246,99233;95636,104833;73120,104833;67510,99233;67510,76757;73120,71157;73107,59888;33740,99226;73107,138538;112499,99226;73107,59888;73107,48660;123743,99226;73107,149767;22496,99226;73107,48660;73120,37440;11268,99229;73120,160991;134996,99229;73120,37440;67511,11227;67511,26213;78754,26213;78754,11227;50633,0;95632,0;101241,5626;95632,11227;89997,11227;89997,28181;114303,38929;121428,31814;116956,27374;116956,19427;124915,19427;141793,36280;141793,44227;133834,44227;129362,39762;123121,45994;146240,99229;73120,172244;0,99229;23118,45994;16877,39762;12431,44227;4472,44227;4472,36280;21349,19427;29308,19427;29308,27374;24836,31814;31936,38929;56267,28181;56267,11227;50633,11227;44998,5626;50633,0" o:connectangles="0,0,0,0,0,0,0,0,0,0,0,0,0,0,0,0,0,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21376" behindDoc="0" locked="0" layoutInCell="1" allowOverlap="1">
                <wp:simplePos x="0" y="0"/>
                <wp:positionH relativeFrom="column">
                  <wp:posOffset>630555</wp:posOffset>
                </wp:positionH>
                <wp:positionV relativeFrom="paragraph">
                  <wp:posOffset>907415</wp:posOffset>
                </wp:positionV>
                <wp:extent cx="1619885" cy="726440"/>
                <wp:effectExtent l="0" t="0" r="0" b="0"/>
                <wp:wrapNone/>
                <wp:docPr id="10" name="文本框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19885" cy="7264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sz w:val="20"/>
                                <w:szCs w:val="20"/>
                              </w:rPr>
                              <w:t>生日：199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0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12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sz w:val="20"/>
                                <w:szCs w:val="20"/>
                              </w:rPr>
                              <w:t>.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2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sz w:val="20"/>
                                <w:szCs w:val="20"/>
                              </w:rPr>
                              <w:t xml:space="preserve">8                   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500" w:lineRule="exact"/>
                              <w:rPr>
                                <w:rFonts w:hint="eastAsia" w:eastAsia="微软雅黑 Ligh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sz w:val="20"/>
                                <w:szCs w:val="20"/>
                              </w:rPr>
                              <w:t>电话：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15558025161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42" o:spid="_x0000_s1026" o:spt="202" type="#_x0000_t202" style="position:absolute;left:0pt;margin-left:49.65pt;margin-top:71.45pt;height:57.2pt;width:127.55pt;z-index:251621376;mso-width-relative:page;mso-height-relative:page;" filled="f" stroked="f" coordsize="21600,21600" o:gfxdata="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3zS62dgAAAAKAQAA&#10;DwAAAAAAAAABACAAAAAiAAAAZHJzL2Rvd25yZXYueG1sUEsBAhQAFAAAAAgAh07iQCgruWSnAQAA&#10;KQMAAA4AAAAAAAAAAQAgAAAAJwEAAGRycy9lMm9Eb2MueG1sUEsFBgAAAAAGAAYAWQEAAEAFAAAA&#10;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500" w:lineRule="exact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sz w:val="20"/>
                          <w:szCs w:val="20"/>
                        </w:rPr>
                        <w:t>生日：199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sz w:val="20"/>
                          <w:szCs w:val="20"/>
                          <w:lang w:val="en-US" w:eastAsia="zh-CN"/>
                        </w:rPr>
                        <w:t>0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sz w:val="20"/>
                          <w:szCs w:val="20"/>
                          <w:lang w:val="en-US" w:eastAsia="zh-CN"/>
                        </w:rPr>
                        <w:t>12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sz w:val="20"/>
                          <w:szCs w:val="20"/>
                        </w:rPr>
                        <w:t>.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sz w:val="20"/>
                          <w:szCs w:val="20"/>
                          <w:lang w:val="en-US" w:eastAsia="zh-CN"/>
                        </w:rPr>
                        <w:t>2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sz w:val="20"/>
                          <w:szCs w:val="20"/>
                        </w:rPr>
                        <w:t xml:space="preserve">8                   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500" w:lineRule="exact"/>
                        <w:rPr>
                          <w:rFonts w:hint="eastAsia" w:eastAsia="微软雅黑 Light"/>
                          <w:lang w:val="en-US" w:eastAsia="zh-CN"/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sz w:val="20"/>
                          <w:szCs w:val="20"/>
                        </w:rPr>
                        <w:t>电话：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sz w:val="20"/>
                          <w:szCs w:val="20"/>
                          <w:lang w:val="en-US" w:eastAsia="zh-CN"/>
                        </w:rPr>
                        <w:t>15558025161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20352" behindDoc="0" locked="0" layoutInCell="1" allowOverlap="1">
                <wp:simplePos x="0" y="0"/>
                <wp:positionH relativeFrom="column">
                  <wp:posOffset>385445</wp:posOffset>
                </wp:positionH>
                <wp:positionV relativeFrom="paragraph">
                  <wp:posOffset>116840</wp:posOffset>
                </wp:positionV>
                <wp:extent cx="3352800" cy="797560"/>
                <wp:effectExtent l="0" t="0" r="0" b="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52800" cy="79756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672" w:lineRule="exact"/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spacing w:val="60"/>
                                <w:sz w:val="48"/>
                                <w:szCs w:val="48"/>
                                <w:lang w:val="en-US" w:eastAsia="zh-CN"/>
                              </w:rPr>
                              <w:t>郑颖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spacing w:val="60"/>
                                <w:sz w:val="48"/>
                                <w:szCs w:val="48"/>
                              </w:rPr>
                              <w:t xml:space="preserve"> 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440" w:lineRule="exact"/>
                              <w:rPr>
                                <w:rFonts w:hint="eastAsia" w:eastAsia="微软雅黑 Light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</w:rPr>
                              <w:t>求职意向：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lang w:val="en-US" w:eastAsia="zh-CN"/>
                              </w:rPr>
                              <w:t xml:space="preserve"> 资深清算、结算专家 </w:t>
                            </w:r>
                          </w:p>
                        </w:txbxContent>
                      </wps:txbx>
                      <wps:bodyPr wrap="square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0.35pt;margin-top:9.2pt;height:62.8pt;width:264pt;z-index:251620352;mso-width-relative:page;mso-height-relative:page;" filled="f" stroked="f" coordsize="21600,21600" o:gfxdata="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672" w:lineRule="exact"/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spacing w:val="60"/>
                          <w:sz w:val="48"/>
                          <w:szCs w:val="48"/>
                          <w:lang w:val="en-US" w:eastAsia="zh-CN"/>
                        </w:rPr>
                        <w:t>郑颖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spacing w:val="60"/>
                          <w:sz w:val="48"/>
                          <w:szCs w:val="48"/>
                        </w:rPr>
                        <w:t xml:space="preserve"> 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440" w:lineRule="exact"/>
                        <w:rPr>
                          <w:rFonts w:hint="eastAsia" w:eastAsia="微软雅黑 Light"/>
                          <w:lang w:val="en-US" w:eastAsia="zh-CN"/>
                        </w:rPr>
                      </w:pP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</w:rPr>
                        <w:t>求职意向：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lang w:val="en-US" w:eastAsia="zh-CN"/>
                        </w:rPr>
                        <w:t xml:space="preserve"> 资深清算、结算专家 </w:t>
                      </w:r>
                    </w:p>
                  </w:txbxContent>
                </v:textbox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36736" behindDoc="0" locked="0" layoutInCell="1" allowOverlap="1">
                <wp:simplePos x="0" y="0"/>
                <wp:positionH relativeFrom="column">
                  <wp:posOffset>566420</wp:posOffset>
                </wp:positionH>
                <wp:positionV relativeFrom="paragraph">
                  <wp:posOffset>7950200</wp:posOffset>
                </wp:positionV>
                <wp:extent cx="949325" cy="329565"/>
                <wp:effectExtent l="0" t="0" r="0" b="0"/>
                <wp:wrapNone/>
                <wp:docPr id="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9324" cy="3295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jc w:val="distribute"/>
                              <w:rPr>
                                <w:rFonts w:hint="eastAsia" w:eastAsia="宋体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62626"/>
                                <w:kern w:val="2"/>
                                <w:sz w:val="26"/>
                                <w:szCs w:val="26"/>
                                <w:lang w:val="en-US" w:eastAsia="zh-CN"/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4.6pt;margin-top:626pt;height:25.95pt;width:74.75pt;z-index:251636736;mso-width-relative:page;mso-height-relative:page;" filled="f" stroked="f" coordsize="21600,21600" o:gfxdata="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IjukiTYAAAADAEAAA8AAAAAAAAAAQAgAAAAIgAA&#10;AGRycy9kb3ducmV2LnhtbFBLAQIUABQAAAAIAIdO4kBYdVIuCAIAANsDAAAOAAAAAAAAAAEAIAAA&#10;ACcBAABkcnMvZTJvRG9jLnhtbFBLBQYAAAAABgAGAFkBAACh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jc w:val="distribute"/>
                        <w:rPr>
                          <w:rFonts w:hint="eastAsia" w:eastAsia="宋体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62626"/>
                          <w:kern w:val="2"/>
                          <w:sz w:val="26"/>
                          <w:szCs w:val="26"/>
                          <w:lang w:val="en-US" w:eastAsia="zh-CN"/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5168" behindDoc="0" locked="0" layoutInCell="1" allowOverlap="1">
                <wp:simplePos x="0" y="0"/>
                <wp:positionH relativeFrom="column">
                  <wp:posOffset>488315</wp:posOffset>
                </wp:positionH>
                <wp:positionV relativeFrom="paragraph">
                  <wp:posOffset>7973695</wp:posOffset>
                </wp:positionV>
                <wp:extent cx="57785" cy="300990"/>
                <wp:effectExtent l="0" t="0" r="0" b="4445"/>
                <wp:wrapNone/>
                <wp:docPr id="25" name="矩形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88" cy="300942"/>
                        </a:xfrm>
                        <a:prstGeom prst="rect">
                          <a:avLst/>
                        </a:pr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.45pt;margin-top:627.85pt;height:23.7pt;width:4.55pt;z-index:251655168;v-text-anchor:middle;mso-width-relative:page;mso-height-relative:page;" fillcolor="#262626" filled="t" stroked="f" coordsize="21600,21600" o:gfxdata="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30592" behindDoc="0" locked="0" layoutInCell="1" allowOverlap="1">
                <wp:simplePos x="0" y="0"/>
                <wp:positionH relativeFrom="column">
                  <wp:posOffset>492760</wp:posOffset>
                </wp:positionH>
                <wp:positionV relativeFrom="paragraph">
                  <wp:posOffset>7980045</wp:posOffset>
                </wp:positionV>
                <wp:extent cx="6624955" cy="300990"/>
                <wp:effectExtent l="0" t="0" r="4445" b="4445"/>
                <wp:wrapNone/>
                <wp:docPr id="45" name="矩形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5235" cy="300942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.8pt;margin-top:628.35pt;height:23.7pt;width:521.65pt;z-index:251630592;v-text-anchor:middle;mso-width-relative:page;mso-height-relative:page;" fillcolor="#F2F2F2" filled="t" stroked="f" coordsize="21600,21600" o:gfxdata="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BfkR0zdAAAADQEAAA8AAAAAAAAAAQAgAAAAIgAAAGRycy9kb3ducmV2LnhtbFBL&#10;AQIUABQAAAAIAIdO4kAE7MUW8QEAALkDAAAOAAAAAAAAAAEAIAAAACw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16256" behindDoc="0" locked="0" layoutInCell="1" allowOverlap="1">
                <wp:simplePos x="0" y="0"/>
                <wp:positionH relativeFrom="column">
                  <wp:posOffset>519430</wp:posOffset>
                </wp:positionH>
                <wp:positionV relativeFrom="paragraph">
                  <wp:posOffset>8233410</wp:posOffset>
                </wp:positionV>
                <wp:extent cx="6696710" cy="321310"/>
                <wp:effectExtent l="0" t="0" r="0" b="0"/>
                <wp:wrapNone/>
                <wp:docPr id="5" name="文本框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696710" cy="321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kern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/>
                                <w:kern w:val="2"/>
                                <w:sz w:val="21"/>
                                <w:szCs w:val="21"/>
                                <w:lang w:val="en-US" w:eastAsia="zh-CN"/>
                              </w:rPr>
                              <w:t>浙江万里学院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/>
                                <w:kern w:val="2"/>
                                <w:sz w:val="21"/>
                                <w:szCs w:val="21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/>
                                <w:kern w:val="2"/>
                                <w:sz w:val="21"/>
                                <w:szCs w:val="21"/>
                                <w:lang w:val="en-US" w:eastAsia="zh-CN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/>
                                <w:kern w:val="2"/>
                                <w:sz w:val="21"/>
                                <w:szCs w:val="21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/>
                                <w:kern w:val="2"/>
                                <w:sz w:val="21"/>
                                <w:szCs w:val="21"/>
                                <w:lang w:val="en-US" w:eastAsia="zh-CN"/>
                              </w:rPr>
                              <w:t>金融学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 w:val="0"/>
                                <w:bCs w:val="0"/>
                                <w:color w:val="262626"/>
                                <w:kern w:val="2"/>
                                <w:sz w:val="21"/>
                                <w:szCs w:val="21"/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262626"/>
                                <w:kern w:val="2"/>
                                <w:sz w:val="21"/>
                                <w:szCs w:val="21"/>
                              </w:rPr>
                              <w:t xml:space="preserve">                                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kern w:val="2"/>
                                <w:sz w:val="21"/>
                                <w:szCs w:val="21"/>
                              </w:rPr>
                              <w:t>20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kern w:val="2"/>
                                <w:sz w:val="21"/>
                                <w:szCs w:val="21"/>
                                <w:lang w:val="en-US" w:eastAsia="zh-CN"/>
                              </w:rPr>
                              <w:t>09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kern w:val="2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kern w:val="2"/>
                                <w:sz w:val="21"/>
                                <w:szCs w:val="21"/>
                                <w:lang w:val="en-US" w:eastAsia="zh-CN"/>
                              </w:rPr>
                              <w:t>09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kern w:val="2"/>
                                <w:sz w:val="21"/>
                                <w:szCs w:val="21"/>
                              </w:rPr>
                              <w:t>--201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kern w:val="2"/>
                                <w:sz w:val="21"/>
                                <w:szCs w:val="21"/>
                                <w:lang w:val="en-US" w:eastAsia="zh-CN"/>
                              </w:rPr>
                              <w:t>3</w:t>
                            </w:r>
                            <w:r>
                              <w:rPr>
                                <w:rFonts w:hint="eastAsia" w:ascii="微软雅黑 Light" w:hAnsi="微软雅黑 Light" w:eastAsia="微软雅黑 Light" w:cs="Times New Roman"/>
                                <w:color w:val="262626"/>
                                <w:kern w:val="2"/>
                                <w:sz w:val="21"/>
                                <w:szCs w:val="21"/>
                              </w:rPr>
                              <w:t>.06</w:t>
                            </w:r>
                          </w:p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6" o:spid="_x0000_s1026" o:spt="202" type="#_x0000_t202" style="position:absolute;left:0pt;margin-left:40.9pt;margin-top:648.3pt;height:25.3pt;width:527.3pt;z-index:251616256;mso-width-relative:page;mso-height-relative:page;" filled="f" stroked="f" coordsize="21600,21600" o:gfxdata="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ewVkR9oAAAANAQAADwAAAAAAAAABACAAAAAi&#10;AAAAZHJzL2Rvd25yZXYueG1sUEsBAhQAFAAAAAgAh07iQHnWNUYIAgAA3AMAAA4AAAAAAAAAAQAg&#10;AAAAKQ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kern w:val="2"/>
                          <w:sz w:val="21"/>
                          <w:szCs w:val="21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/>
                          <w:kern w:val="2"/>
                          <w:sz w:val="21"/>
                          <w:szCs w:val="21"/>
                          <w:lang w:val="en-US" w:eastAsia="zh-CN"/>
                        </w:rPr>
                        <w:t>浙江万里学院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/>
                          <w:kern w:val="2"/>
                          <w:sz w:val="21"/>
                          <w:szCs w:val="21"/>
                        </w:rPr>
                        <w:t xml:space="preserve">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/>
                          <w:kern w:val="2"/>
                          <w:sz w:val="21"/>
                          <w:szCs w:val="21"/>
                          <w:lang w:val="en-US" w:eastAsia="zh-CN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/>
                          <w:kern w:val="2"/>
                          <w:sz w:val="21"/>
                          <w:szCs w:val="21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/>
                          <w:kern w:val="2"/>
                          <w:sz w:val="21"/>
                          <w:szCs w:val="21"/>
                          <w:lang w:val="en-US" w:eastAsia="zh-CN"/>
                        </w:rPr>
                        <w:t>金融学</w:t>
                      </w:r>
                      <w:r>
                        <w:rPr>
                          <w:rFonts w:hint="eastAsia" w:ascii="微软雅黑" w:hAnsi="微软雅黑" w:eastAsia="微软雅黑" w:cs="微软雅黑"/>
                          <w:b w:val="0"/>
                          <w:bCs w:val="0"/>
                          <w:color w:val="262626"/>
                          <w:kern w:val="2"/>
                          <w:sz w:val="21"/>
                          <w:szCs w:val="21"/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262626"/>
                          <w:kern w:val="2"/>
                          <w:sz w:val="21"/>
                          <w:szCs w:val="21"/>
                        </w:rPr>
                        <w:t xml:space="preserve">                                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kern w:val="2"/>
                          <w:sz w:val="21"/>
                          <w:szCs w:val="21"/>
                        </w:rPr>
                        <w:t>20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kern w:val="2"/>
                          <w:sz w:val="21"/>
                          <w:szCs w:val="21"/>
                          <w:lang w:val="en-US" w:eastAsia="zh-CN"/>
                        </w:rPr>
                        <w:t>09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kern w:val="2"/>
                          <w:sz w:val="21"/>
                          <w:szCs w:val="21"/>
                        </w:rPr>
                        <w:t>.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kern w:val="2"/>
                          <w:sz w:val="21"/>
                          <w:szCs w:val="21"/>
                          <w:lang w:val="en-US" w:eastAsia="zh-CN"/>
                        </w:rPr>
                        <w:t>09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kern w:val="2"/>
                          <w:sz w:val="21"/>
                          <w:szCs w:val="21"/>
                        </w:rPr>
                        <w:t>--201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kern w:val="2"/>
                          <w:sz w:val="21"/>
                          <w:szCs w:val="21"/>
                          <w:lang w:val="en-US" w:eastAsia="zh-CN"/>
                        </w:rPr>
                        <w:t>3</w:t>
                      </w:r>
                      <w:r>
                        <w:rPr>
                          <w:rFonts w:hint="eastAsia" w:ascii="微软雅黑 Light" w:hAnsi="微软雅黑 Light" w:eastAsia="微软雅黑 Light" w:cs="Times New Roman"/>
                          <w:color w:val="262626"/>
                          <w:kern w:val="2"/>
                          <w:sz w:val="21"/>
                          <w:szCs w:val="21"/>
                        </w:rPr>
                        <w:t>.06</w:t>
                      </w:r>
                    </w:p>
                    <w:p>
                      <w:pPr>
                        <w:pStyle w:val="2"/>
                        <w:spacing w:before="0" w:beforeAutospacing="0" w:after="0" w:afterAutospacing="0" w:line="360" w:lineRule="exact"/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>
                <wp:simplePos x="0" y="0"/>
                <wp:positionH relativeFrom="column">
                  <wp:posOffset>581025</wp:posOffset>
                </wp:positionH>
                <wp:positionV relativeFrom="paragraph">
                  <wp:posOffset>8562340</wp:posOffset>
                </wp:positionV>
                <wp:extent cx="949325" cy="329565"/>
                <wp:effectExtent l="0" t="0" r="0" b="0"/>
                <wp:wrapNone/>
                <wp:docPr id="4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9324" cy="3295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jc w:val="distribut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62626"/>
                                <w:kern w:val="2"/>
                                <w:sz w:val="26"/>
                                <w:szCs w:val="26"/>
                              </w:rPr>
                              <w:t>技能荣誉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5.75pt;margin-top:674.2pt;height:25.95pt;width:74.75pt;z-index:251637760;mso-width-relative:page;mso-height-relative:page;" filled="f" stroked="f" coordsize="21600,21600" o:gfxdata="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jc w:val="distribute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62626"/>
                          <w:kern w:val="2"/>
                          <w:sz w:val="26"/>
                          <w:szCs w:val="26"/>
                        </w:rPr>
                        <w:t>技能荣誉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>
                <wp:simplePos x="0" y="0"/>
                <wp:positionH relativeFrom="column">
                  <wp:posOffset>6916420</wp:posOffset>
                </wp:positionH>
                <wp:positionV relativeFrom="paragraph">
                  <wp:posOffset>8637905</wp:posOffset>
                </wp:positionV>
                <wp:extent cx="177800" cy="144145"/>
                <wp:effectExtent l="0" t="0" r="0" b="8255"/>
                <wp:wrapNone/>
                <wp:docPr id="31" name="trophy-cup-silhouette_4784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spect="1"/>
                      </wps:cNvSpPr>
                      <wps:spPr bwMode="auto">
                        <a:xfrm>
                          <a:off x="0" y="0"/>
                          <a:ext cx="177770" cy="144330"/>
                        </a:xfrm>
                        <a:custGeom>
                          <a:avLst/>
                          <a:gdLst>
                            <a:gd name="T0" fmla="*/ 331 w 412"/>
                            <a:gd name="T1" fmla="*/ 20 h 335"/>
                            <a:gd name="T2" fmla="*/ 330 w 412"/>
                            <a:gd name="T3" fmla="*/ 0 h 335"/>
                            <a:gd name="T4" fmla="*/ 207 w 412"/>
                            <a:gd name="T5" fmla="*/ 0 h 335"/>
                            <a:gd name="T6" fmla="*/ 207 w 412"/>
                            <a:gd name="T7" fmla="*/ 0 h 335"/>
                            <a:gd name="T8" fmla="*/ 206 w 412"/>
                            <a:gd name="T9" fmla="*/ 0 h 335"/>
                            <a:gd name="T10" fmla="*/ 206 w 412"/>
                            <a:gd name="T11" fmla="*/ 0 h 335"/>
                            <a:gd name="T12" fmla="*/ 206 w 412"/>
                            <a:gd name="T13" fmla="*/ 0 h 335"/>
                            <a:gd name="T14" fmla="*/ 82 w 412"/>
                            <a:gd name="T15" fmla="*/ 0 h 335"/>
                            <a:gd name="T16" fmla="*/ 82 w 412"/>
                            <a:gd name="T17" fmla="*/ 20 h 335"/>
                            <a:gd name="T18" fmla="*/ 0 w 412"/>
                            <a:gd name="T19" fmla="*/ 20 h 335"/>
                            <a:gd name="T20" fmla="*/ 0 w 412"/>
                            <a:gd name="T21" fmla="*/ 34 h 335"/>
                            <a:gd name="T22" fmla="*/ 45 w 412"/>
                            <a:gd name="T23" fmla="*/ 149 h 335"/>
                            <a:gd name="T24" fmla="*/ 115 w 412"/>
                            <a:gd name="T25" fmla="*/ 174 h 335"/>
                            <a:gd name="T26" fmla="*/ 128 w 412"/>
                            <a:gd name="T27" fmla="*/ 174 h 335"/>
                            <a:gd name="T28" fmla="*/ 182 w 412"/>
                            <a:gd name="T29" fmla="*/ 218 h 335"/>
                            <a:gd name="T30" fmla="*/ 182 w 412"/>
                            <a:gd name="T31" fmla="*/ 277 h 335"/>
                            <a:gd name="T32" fmla="*/ 122 w 412"/>
                            <a:gd name="T33" fmla="*/ 277 h 335"/>
                            <a:gd name="T34" fmla="*/ 122 w 412"/>
                            <a:gd name="T35" fmla="*/ 314 h 335"/>
                            <a:gd name="T36" fmla="*/ 102 w 412"/>
                            <a:gd name="T37" fmla="*/ 314 h 335"/>
                            <a:gd name="T38" fmla="*/ 102 w 412"/>
                            <a:gd name="T39" fmla="*/ 335 h 335"/>
                            <a:gd name="T40" fmla="*/ 206 w 412"/>
                            <a:gd name="T41" fmla="*/ 335 h 335"/>
                            <a:gd name="T42" fmla="*/ 207 w 412"/>
                            <a:gd name="T43" fmla="*/ 335 h 335"/>
                            <a:gd name="T44" fmla="*/ 310 w 412"/>
                            <a:gd name="T45" fmla="*/ 335 h 335"/>
                            <a:gd name="T46" fmla="*/ 310 w 412"/>
                            <a:gd name="T47" fmla="*/ 314 h 335"/>
                            <a:gd name="T48" fmla="*/ 290 w 412"/>
                            <a:gd name="T49" fmla="*/ 314 h 335"/>
                            <a:gd name="T50" fmla="*/ 290 w 412"/>
                            <a:gd name="T51" fmla="*/ 277 h 335"/>
                            <a:gd name="T52" fmla="*/ 231 w 412"/>
                            <a:gd name="T53" fmla="*/ 277 h 335"/>
                            <a:gd name="T54" fmla="*/ 231 w 412"/>
                            <a:gd name="T55" fmla="*/ 218 h 335"/>
                            <a:gd name="T56" fmla="*/ 285 w 412"/>
                            <a:gd name="T57" fmla="*/ 174 h 335"/>
                            <a:gd name="T58" fmla="*/ 297 w 412"/>
                            <a:gd name="T59" fmla="*/ 174 h 335"/>
                            <a:gd name="T60" fmla="*/ 367 w 412"/>
                            <a:gd name="T61" fmla="*/ 149 h 335"/>
                            <a:gd name="T62" fmla="*/ 412 w 412"/>
                            <a:gd name="T63" fmla="*/ 34 h 335"/>
                            <a:gd name="T64" fmla="*/ 412 w 412"/>
                            <a:gd name="T65" fmla="*/ 20 h 335"/>
                            <a:gd name="T66" fmla="*/ 331 w 412"/>
                            <a:gd name="T67" fmla="*/ 20 h 335"/>
                            <a:gd name="T68" fmla="*/ 63 w 412"/>
                            <a:gd name="T69" fmla="*/ 129 h 335"/>
                            <a:gd name="T70" fmla="*/ 28 w 412"/>
                            <a:gd name="T71" fmla="*/ 47 h 335"/>
                            <a:gd name="T72" fmla="*/ 83 w 412"/>
                            <a:gd name="T73" fmla="*/ 47 h 335"/>
                            <a:gd name="T74" fmla="*/ 104 w 412"/>
                            <a:gd name="T75" fmla="*/ 132 h 335"/>
                            <a:gd name="T76" fmla="*/ 111 w 412"/>
                            <a:gd name="T77" fmla="*/ 147 h 335"/>
                            <a:gd name="T78" fmla="*/ 63 w 412"/>
                            <a:gd name="T79" fmla="*/ 129 h 335"/>
                            <a:gd name="T80" fmla="*/ 349 w 412"/>
                            <a:gd name="T81" fmla="*/ 129 h 335"/>
                            <a:gd name="T82" fmla="*/ 301 w 412"/>
                            <a:gd name="T83" fmla="*/ 147 h 335"/>
                            <a:gd name="T84" fmla="*/ 308 w 412"/>
                            <a:gd name="T85" fmla="*/ 132 h 335"/>
                            <a:gd name="T86" fmla="*/ 329 w 412"/>
                            <a:gd name="T87" fmla="*/ 47 h 335"/>
                            <a:gd name="T88" fmla="*/ 384 w 412"/>
                            <a:gd name="T89" fmla="*/ 47 h 335"/>
                            <a:gd name="T90" fmla="*/ 349 w 412"/>
                            <a:gd name="T91" fmla="*/ 129 h 33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</a:cxnLst>
                          <a:rect l="0" t="0" r="r" b="b"/>
                          <a:pathLst>
                            <a:path w="412" h="335">
                              <a:moveTo>
                                <a:pt x="331" y="20"/>
                              </a:moveTo>
                              <a:cubicBezTo>
                                <a:pt x="331" y="8"/>
                                <a:pt x="330" y="0"/>
                                <a:pt x="330" y="0"/>
                              </a:cubicBezTo>
                              <a:lnTo>
                                <a:pt x="207" y="0"/>
                              </a:lnTo>
                              <a:lnTo>
                                <a:pt x="207" y="0"/>
                              </a:lnTo>
                              <a:lnTo>
                                <a:pt x="206" y="0"/>
                              </a:lnTo>
                              <a:lnTo>
                                <a:pt x="206" y="0"/>
                              </a:lnTo>
                              <a:lnTo>
                                <a:pt x="206" y="0"/>
                              </a:lnTo>
                              <a:lnTo>
                                <a:pt x="82" y="0"/>
                              </a:lnTo>
                              <a:cubicBezTo>
                                <a:pt x="82" y="0"/>
                                <a:pt x="82" y="8"/>
                                <a:pt x="82" y="20"/>
                              </a:cubicBezTo>
                              <a:lnTo>
                                <a:pt x="0" y="20"/>
                              </a:lnTo>
                              <a:lnTo>
                                <a:pt x="0" y="34"/>
                              </a:lnTo>
                              <a:cubicBezTo>
                                <a:pt x="0" y="37"/>
                                <a:pt x="1" y="110"/>
                                <a:pt x="45" y="149"/>
                              </a:cubicBezTo>
                              <a:cubicBezTo>
                                <a:pt x="64" y="166"/>
                                <a:pt x="87" y="174"/>
                                <a:pt x="115" y="174"/>
                              </a:cubicBezTo>
                              <a:cubicBezTo>
                                <a:pt x="119" y="174"/>
                                <a:pt x="123" y="174"/>
                                <a:pt x="128" y="174"/>
                              </a:cubicBezTo>
                              <a:cubicBezTo>
                                <a:pt x="143" y="195"/>
                                <a:pt x="161" y="210"/>
                                <a:pt x="182" y="218"/>
                              </a:cubicBezTo>
                              <a:lnTo>
                                <a:pt x="182" y="277"/>
                              </a:lnTo>
                              <a:lnTo>
                                <a:pt x="122" y="277"/>
                              </a:lnTo>
                              <a:lnTo>
                                <a:pt x="122" y="314"/>
                              </a:lnTo>
                              <a:lnTo>
                                <a:pt x="102" y="314"/>
                              </a:lnTo>
                              <a:lnTo>
                                <a:pt x="102" y="335"/>
                              </a:lnTo>
                              <a:lnTo>
                                <a:pt x="206" y="335"/>
                              </a:lnTo>
                              <a:lnTo>
                                <a:pt x="207" y="335"/>
                              </a:lnTo>
                              <a:lnTo>
                                <a:pt x="310" y="335"/>
                              </a:lnTo>
                              <a:lnTo>
                                <a:pt x="310" y="314"/>
                              </a:lnTo>
                              <a:lnTo>
                                <a:pt x="290" y="314"/>
                              </a:lnTo>
                              <a:lnTo>
                                <a:pt x="290" y="277"/>
                              </a:lnTo>
                              <a:lnTo>
                                <a:pt x="231" y="277"/>
                              </a:lnTo>
                              <a:lnTo>
                                <a:pt x="231" y="218"/>
                              </a:lnTo>
                              <a:cubicBezTo>
                                <a:pt x="251" y="210"/>
                                <a:pt x="269" y="195"/>
                                <a:pt x="285" y="174"/>
                              </a:cubicBezTo>
                              <a:cubicBezTo>
                                <a:pt x="289" y="174"/>
                                <a:pt x="293" y="174"/>
                                <a:pt x="297" y="174"/>
                              </a:cubicBezTo>
                              <a:cubicBezTo>
                                <a:pt x="325" y="174"/>
                                <a:pt x="348" y="166"/>
                                <a:pt x="367" y="149"/>
                              </a:cubicBezTo>
                              <a:cubicBezTo>
                                <a:pt x="412" y="110"/>
                                <a:pt x="412" y="37"/>
                                <a:pt x="412" y="34"/>
                              </a:cubicBezTo>
                              <a:lnTo>
                                <a:pt x="412" y="20"/>
                              </a:lnTo>
                              <a:lnTo>
                                <a:pt x="331" y="20"/>
                              </a:lnTo>
                              <a:close/>
                              <a:moveTo>
                                <a:pt x="63" y="129"/>
                              </a:moveTo>
                              <a:cubicBezTo>
                                <a:pt x="38" y="107"/>
                                <a:pt x="30" y="68"/>
                                <a:pt x="28" y="47"/>
                              </a:cubicBezTo>
                              <a:lnTo>
                                <a:pt x="83" y="47"/>
                              </a:lnTo>
                              <a:cubicBezTo>
                                <a:pt x="86" y="73"/>
                                <a:pt x="91" y="105"/>
                                <a:pt x="104" y="132"/>
                              </a:cubicBezTo>
                              <a:cubicBezTo>
                                <a:pt x="106" y="138"/>
                                <a:pt x="109" y="142"/>
                                <a:pt x="111" y="147"/>
                              </a:cubicBezTo>
                              <a:cubicBezTo>
                                <a:pt x="92" y="146"/>
                                <a:pt x="76" y="140"/>
                                <a:pt x="63" y="129"/>
                              </a:cubicBezTo>
                              <a:close/>
                              <a:moveTo>
                                <a:pt x="349" y="129"/>
                              </a:moveTo>
                              <a:cubicBezTo>
                                <a:pt x="336" y="141"/>
                                <a:pt x="320" y="146"/>
                                <a:pt x="301" y="147"/>
                              </a:cubicBezTo>
                              <a:cubicBezTo>
                                <a:pt x="304" y="142"/>
                                <a:pt x="306" y="138"/>
                                <a:pt x="308" y="132"/>
                              </a:cubicBezTo>
                              <a:cubicBezTo>
                                <a:pt x="321" y="105"/>
                                <a:pt x="327" y="73"/>
                                <a:pt x="329" y="47"/>
                              </a:cubicBezTo>
                              <a:lnTo>
                                <a:pt x="384" y="47"/>
                              </a:lnTo>
                              <a:cubicBezTo>
                                <a:pt x="382" y="68"/>
                                <a:pt x="375" y="107"/>
                                <a:pt x="349" y="129"/>
                              </a:cubicBezTo>
                              <a:close/>
                            </a:path>
                          </a:pathLst>
                        </a:custGeom>
                        <a:solidFill>
                          <a:sysClr val="window" lastClr="FFFFFF"/>
                        </a:solidFill>
                        <a:ln>
                          <a:noFill/>
                        </a:ln>
                      </wps:spPr>
                      <wps:bodyPr/>
                    </wps:wsp>
                  </a:graphicData>
                </a:graphic>
              </wp:anchor>
            </w:drawing>
          </mc:Choice>
          <mc:Fallback>
            <w:pict>
              <v:shape id="trophy-cup-silhouette_47847" o:spid="_x0000_s1026" o:spt="100" style="position:absolute;left:0pt;margin-left:544.6pt;margin-top:680.15pt;height:11.35pt;width:14pt;z-index:251650048;mso-width-relative:page;mso-height-relative:page;" fillcolor="#FFFFFF" filled="t" stroked="f" coordsize="412,335" o:gfxdata="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" path="m331,20c331,8,330,0,330,0l207,0,207,0,206,0,206,0,206,0,82,0c82,0,82,8,82,20l0,20,0,34c0,37,1,110,45,149c64,166,87,174,115,174c119,174,123,174,128,174c143,195,161,210,182,218l182,277,122,277,122,314,102,314,102,335,206,335,207,335,310,335,310,314,290,314,290,277,231,277,231,218c251,210,269,195,285,174c289,174,293,174,297,174c325,174,348,166,367,149c412,110,412,37,412,34l412,20,331,20xm63,129c38,107,30,68,28,47l83,47c86,73,91,105,104,132c106,138,109,142,111,147c92,146,76,140,63,129xm349,129c336,141,320,146,301,147c304,142,306,138,308,132c321,105,327,73,329,47l384,47c382,68,375,107,349,129xe">
                <v:path o:connectlocs="142820,8616;142388,0;89316,0;89316,0;88885,0;88885,0;88885,0;35381,0;35381,8616;0,8616;0,14648;19416,64194;49620,74965;55229,74965;78529,93922;78529,119341;52640,119341;52640,135282;44011,135282;44011,144330;88885,144330;89316,144330;133758,144330;133758,135282;125129,135282;125129,119341;99672,119341;99672,93922;122971,74965;128149,74965;158353,64194;177770,14648;177770,8616;142820,8616;27183,55577;12081,20249;35812,20249;44873,56870;47894,63332;27183,55577;150586,55577;129875,63332;132896,56870;141957,20249;165688,20249;150586,55577" o:connectangles="0,0,0,0,0,0,0,0,0,0,0,0,0,0,0,0,0,0,0,0,0,0,0,0,0,0,0,0,0,0,0,0,0,0,0,0,0,0,0,0,0,0,0,0,0,0"/>
                <v:fill on="t" focussize="0,0"/>
                <v:stroke on="f"/>
                <v:imagedata o:title=""/>
                <o:lock v:ext="edit" aspectratio="t"/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>
                <wp:simplePos x="0" y="0"/>
                <wp:positionH relativeFrom="column">
                  <wp:posOffset>6846570</wp:posOffset>
                </wp:positionH>
                <wp:positionV relativeFrom="paragraph">
                  <wp:posOffset>8567420</wp:posOffset>
                </wp:positionV>
                <wp:extent cx="300990" cy="300990"/>
                <wp:effectExtent l="0" t="0" r="4445" b="4445"/>
                <wp:wrapNone/>
                <wp:docPr id="36" name="矩形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942" cy="300942"/>
                        </a:xfrm>
                        <a:prstGeom prst="rect">
                          <a:avLst/>
                        </a:pr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539.1pt;margin-top:674.6pt;height:23.7pt;width:23.7pt;z-index:251643904;v-text-anchor:middle;mso-width-relative:page;mso-height-relative:page;" fillcolor="#262626" filled="t" stroked="f" coordsize="21600,21600" o:gfxdata="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+ALdyNwAAAAPAQAADwAAAAAAAAABACAAAAAiAAAAZHJzL2Rvd25yZXYu&#10;eG1sUEsBAhQAFAAAAAgAh07iQGvEcrj3AQAA0wMAAA4AAAAAAAAAAQAgAAAAKwEAAGRycy9lMm9E&#10;b2MueG1sUEsFBgAAAAAGAAYAWQEAAJ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>
                <wp:simplePos x="0" y="0"/>
                <wp:positionH relativeFrom="column">
                  <wp:posOffset>499110</wp:posOffset>
                </wp:positionH>
                <wp:positionV relativeFrom="paragraph">
                  <wp:posOffset>8576945</wp:posOffset>
                </wp:positionV>
                <wp:extent cx="57785" cy="300990"/>
                <wp:effectExtent l="0" t="0" r="0" b="4445"/>
                <wp:wrapNone/>
                <wp:docPr id="26" name="矩形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88" cy="300942"/>
                        </a:xfrm>
                        <a:prstGeom prst="rect">
                          <a:avLst/>
                        </a:pr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9.3pt;margin-top:675.35pt;height:23.7pt;width:4.55pt;z-index:251656192;v-text-anchor:middle;mso-width-relative:page;mso-height-relative:page;" fillcolor="#262626" filled="t" stroked="f" coordsize="21600,21600" o:gfxdata="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A6pOrtoAAAALAQAADwAAAAAAAAABACAAAAAiAAAAZHJzL2Rvd25yZXYu&#10;eG1sUEsBAhQAFAAAAAgAh07iQNsk1YL5AQAA0gMAAA4AAAAAAAAAAQAgAAAAKQEAAGRycy9lMm9E&#10;b2MueG1sUEsFBgAAAAAGAAYAWQEAAJ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31616" behindDoc="0" locked="0" layoutInCell="1" allowOverlap="1">
                <wp:simplePos x="0" y="0"/>
                <wp:positionH relativeFrom="column">
                  <wp:posOffset>521970</wp:posOffset>
                </wp:positionH>
                <wp:positionV relativeFrom="paragraph">
                  <wp:posOffset>8576945</wp:posOffset>
                </wp:positionV>
                <wp:extent cx="6624955" cy="300990"/>
                <wp:effectExtent l="0" t="0" r="4445" b="4445"/>
                <wp:wrapNone/>
                <wp:docPr id="46" name="矩形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25235" cy="300942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1.1pt;margin-top:675.35pt;height:23.7pt;width:521.65pt;z-index:251631616;v-text-anchor:middle;mso-width-relative:page;mso-height-relative:page;" fillcolor="#F2F2F2" filled="t" stroked="f" coordsize="21600,21600" o:gfxdata="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/vtLDcAAAADQEAAA8AAAAAAAAAAQAgAAAAIgAAAGRycy9kb3ducmV2LnhtbFBL&#10;AQIUABQAAAAIAIdO4kDNx/Z08gEAALkDAAAOAAAAAAAAAAEAIAAAACs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17280" behindDoc="0" locked="0" layoutInCell="1" allowOverlap="1">
                <wp:simplePos x="0" y="0"/>
                <wp:positionH relativeFrom="column">
                  <wp:posOffset>454025</wp:posOffset>
                </wp:positionH>
                <wp:positionV relativeFrom="paragraph">
                  <wp:posOffset>8819515</wp:posOffset>
                </wp:positionV>
                <wp:extent cx="6782435" cy="873760"/>
                <wp:effectExtent l="0" t="0" r="0" b="0"/>
                <wp:wrapNone/>
                <wp:docPr id="6" name="文本框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2434" cy="87376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所获奖励：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 xml:space="preserve">国家励志奖学金：2010年、2012年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专业证书：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 xml:space="preserve">会计证，银行、证券、基金从业资格证，理财规划师证，金融英语/FECT，英语四级，计算机二级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5" o:spid="_x0000_s1026" o:spt="202" type="#_x0000_t202" style="position:absolute;left:0pt;margin-left:35.75pt;margin-top:694.45pt;height:68.8pt;width:534.05pt;z-index:251617280;mso-width-relative:page;mso-height-relative:page;" filled="f" stroked="f" coordsize="21600,21600" o:gfxdata="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所获奖励：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 xml:space="preserve">国家励志奖学金：2010年、2012年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专业证书：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 xml:space="preserve">会计证，银行、证券、基金从业资格证，理财规划师证，金融英语/FECT，英语四级，计算机二级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18304" behindDoc="0" locked="0" layoutInCell="1" allowOverlap="1">
                <wp:simplePos x="0" y="0"/>
                <wp:positionH relativeFrom="column">
                  <wp:posOffset>415925</wp:posOffset>
                </wp:positionH>
                <wp:positionV relativeFrom="paragraph">
                  <wp:posOffset>9997440</wp:posOffset>
                </wp:positionV>
                <wp:extent cx="6782435" cy="514350"/>
                <wp:effectExtent l="0" t="0" r="0" b="0"/>
                <wp:wrapNone/>
                <wp:docPr id="7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82434" cy="51435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18"/>
                                <w:szCs w:val="18"/>
                              </w:rPr>
                              <w:t>6年多清结算工作经历，熟悉互金业务、银行业务等的各项清算流程，熟悉支付渠道清结算规则。诚信忠诚，工作主动性强，对业务重点敏感性高，有较强团队意识及沟通协调能力。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32.75pt;margin-top:787.2pt;height:40.5pt;width:534.05pt;z-index:251618304;mso-width-relative:page;mso-height-relative:page;" filled="f" stroked="f" coordsize="21600,21600" o:gfxdata="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18"/>
                          <w:szCs w:val="18"/>
                        </w:rPr>
                        <w:t>6年多清结算工作经历，熟悉互金业务、银行业务等的各项清算流程，熟悉支付渠道清结算规则。诚信忠诚，工作主动性强，对业务重点敏感性高，有较强团队意识及沟通协调能力。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>
                <wp:simplePos x="0" y="0"/>
                <wp:positionH relativeFrom="column">
                  <wp:posOffset>590550</wp:posOffset>
                </wp:positionH>
                <wp:positionV relativeFrom="paragraph">
                  <wp:posOffset>9685020</wp:posOffset>
                </wp:positionV>
                <wp:extent cx="949325" cy="329565"/>
                <wp:effectExtent l="0" t="0" r="0" b="0"/>
                <wp:wrapNone/>
                <wp:docPr id="4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49324" cy="329564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2"/>
                              <w:spacing w:before="0" w:beforeAutospacing="0" w:after="0" w:afterAutospacing="0" w:line="360" w:lineRule="exact"/>
                              <w:jc w:val="distribute"/>
                            </w:pPr>
                            <w:r>
                              <w:rPr>
                                <w:rFonts w:hint="eastAsia" w:ascii="微软雅黑" w:hAnsi="微软雅黑" w:eastAsia="微软雅黑" w:cs="Times New Roman"/>
                                <w:b/>
                                <w:bCs/>
                                <w:color w:val="262626"/>
                                <w:kern w:val="2"/>
                                <w:sz w:val="26"/>
                                <w:szCs w:val="26"/>
                              </w:rPr>
                              <w:t>自我评价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6.5pt;margin-top:762.6pt;height:25.95pt;width:74.75pt;z-index:251638784;mso-width-relative:page;mso-height-relative:page;" filled="f" stroked="f" coordsize="21600,21600" o:gfxdata="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">
                <v:fill on="f" focussize="0,0"/>
                <v:stroke on="f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2"/>
                        <w:spacing w:before="0" w:beforeAutospacing="0" w:after="0" w:afterAutospacing="0" w:line="360" w:lineRule="exact"/>
                        <w:jc w:val="distribute"/>
                      </w:pPr>
                      <w:r>
                        <w:rPr>
                          <w:rFonts w:hint="eastAsia" w:ascii="微软雅黑" w:hAnsi="微软雅黑" w:eastAsia="微软雅黑" w:cs="Times New Roman"/>
                          <w:b/>
                          <w:bCs/>
                          <w:color w:val="262626"/>
                          <w:kern w:val="2"/>
                          <w:sz w:val="26"/>
                          <w:szCs w:val="26"/>
                        </w:rPr>
                        <w:t>自我评价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>
                <wp:simplePos x="0" y="0"/>
                <wp:positionH relativeFrom="column">
                  <wp:posOffset>489585</wp:posOffset>
                </wp:positionH>
                <wp:positionV relativeFrom="paragraph">
                  <wp:posOffset>9683750</wp:posOffset>
                </wp:positionV>
                <wp:extent cx="57785" cy="300990"/>
                <wp:effectExtent l="0" t="0" r="0" b="4445"/>
                <wp:wrapNone/>
                <wp:docPr id="27" name="矩形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488" cy="300942"/>
                        </a:xfrm>
                        <a:prstGeom prst="rect">
                          <a:avLst/>
                        </a:prstGeom>
                        <a:solidFill>
                          <a:sysClr val="windowText" lastClr="000000">
                            <a:lumMod val="85000"/>
                            <a:lumOff val="1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38.55pt;margin-top:762.5pt;height:23.7pt;width:4.55pt;z-index:251657216;v-text-anchor:middle;mso-width-relative:page;mso-height-relative:page;" fillcolor="#262626" filled="t" stroked="f" coordsize="21600,21600" o:gfxdata="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mc:AlternateContent>
          <mc:Choice Requires="wps">
            <w:drawing>
              <wp:anchor distT="0" distB="0" distL="114300" distR="114300" simplePos="0" relativeHeight="251632640" behindDoc="0" locked="0" layoutInCell="1" allowOverlap="1">
                <wp:simplePos x="0" y="0"/>
                <wp:positionH relativeFrom="column">
                  <wp:posOffset>563245</wp:posOffset>
                </wp:positionH>
                <wp:positionV relativeFrom="paragraph">
                  <wp:posOffset>9673590</wp:posOffset>
                </wp:positionV>
                <wp:extent cx="6591300" cy="300990"/>
                <wp:effectExtent l="0" t="0" r="635" b="4445"/>
                <wp:wrapNone/>
                <wp:docPr id="47" name="矩形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91254" cy="300942"/>
                        </a:xfrm>
                        <a:prstGeom prst="rect">
                          <a:avLst/>
                        </a:prstGeom>
                        <a:solidFill>
                          <a:sysClr val="window" lastClr="FFFFFF">
                            <a:lumMod val="95000"/>
                          </a:sysClr>
                        </a:solidFill>
                        <a:ln w="12700" cap="flat" cmpd="sng" algn="ctr">
                          <a:noFill/>
                          <a:prstDash val="solid"/>
                          <a:miter lim="800000"/>
                        </a:ln>
                        <a:effectLst/>
                      </wps:spPr>
                      <wps:bodyPr rtlCol="0" anchor="ctr"/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44.35pt;margin-top:761.7pt;height:23.7pt;width:519pt;z-index:251632640;v-text-anchor:middle;mso-width-relative:page;mso-height-relative:page;" fillcolor="#F2F2F2" filled="t" stroked="f" coordsize="21600,21600" o:gfxdata="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">
                <v:fill on="t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w:rPr>
          <w:rFonts w:hint="eastAsia"/>
        </w:rPr>
        <w:t xml:space="preserve"> </w:t>
      </w:r>
      <w:r>
        <w:t xml:space="preserve">    </w:t>
      </w:r>
      <w:bookmarkStart w:id="0" w:name="_GoBack"/>
      <w:bookmarkEnd w:id="0"/>
    </w:p>
    <w:sectPr>
      <w:pgSz w:w="11906" w:h="16838"/>
      <w:pgMar w:top="0" w:right="0" w:bottom="0" w:left="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微软雅黑 Light">
    <w:panose1 w:val="020B0502040204020203"/>
    <w:charset w:val="86"/>
    <w:family w:val="swiss"/>
    <w:pitch w:val="default"/>
    <w:sig w:usb0="80000287" w:usb1="2ACF0010" w:usb2="00000016" w:usb3="00000000" w:csb0="0004001F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1"/>
  <w:bordersDoNotSurroundFooter w:val="1"/>
  <w:attachedTemplate r:id="rId1"/>
  <w:documentProtection w:enforcement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13E2506B"/>
    <w:rsid w:val="00294B41"/>
    <w:rsid w:val="00312D83"/>
    <w:rsid w:val="004B06EC"/>
    <w:rsid w:val="0052004C"/>
    <w:rsid w:val="00526FFD"/>
    <w:rsid w:val="00750E62"/>
    <w:rsid w:val="00875CC5"/>
    <w:rsid w:val="009E0B68"/>
    <w:rsid w:val="009E797E"/>
    <w:rsid w:val="00A3069E"/>
    <w:rsid w:val="00B54FDE"/>
    <w:rsid w:val="00BD7D81"/>
    <w:rsid w:val="00DA497E"/>
    <w:rsid w:val="00E90E65"/>
    <w:rsid w:val="00F61C13"/>
    <w:rsid w:val="13E2506B"/>
    <w:rsid w:val="3DBA7089"/>
    <w:rsid w:val="59CB4067"/>
    <w:rsid w:val="7D1D1101"/>
    <w:rsid w:val="7F4F75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4">
    <w:name w:val="Default Paragraph Font"/>
    <w:semiHidden/>
    <w:unhideWhenUsed/>
    <w:uiPriority w:val="1"/>
  </w:style>
  <w:style w:type="table" w:default="1" w:styleId="3">
    <w:name w:val="Normal Table"/>
    <w:semiHidden/>
    <w:unhideWhenUsed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semiHidden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customXml" Target="../customXml/item1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ehan\AppData\Roaming\kingsoft\office6\templates\download\bff182db-139b-4b0f-e15a-becb8fd5611c\&#31616;&#21382;&#29289;&#27969;&#27169;&#26495;.docx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简历物流模板.docx</Template>
  <Pages>1</Pages>
  <Words>0</Words>
  <Characters>0</Characters>
  <Lines>1</Lines>
  <Paragraphs>1</Paragraphs>
  <TotalTime>3</TotalTime>
  <ScaleCrop>false</ScaleCrop>
  <LinksUpToDate>false</LinksUpToDate>
  <CharactersWithSpaces>5</CharactersWithSpaces>
  <Application>WPS Office_11.1.0.8412_F1E327BC-269C-435d-A152-05C5408002CA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2019-03-25T15:28:00Z</dcterms:created>
  <dc:creator>浪</dc:creator>
  <cp:lastModifiedBy>浪</cp:lastModifiedBy>
  <dcterms:modified xsi:type="dcterms:W3CDTF">2019-03-25T15:56:53Z</dcterms:modified>
  <cp:revision>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2052-11.1.0.8412</vt:lpwstr>
  </property>
  <property fmtid="{D5CDD505-2E9C-101B-9397-08002B2CF9AE}" pid="3" name="KSORubyTemplateID" linkTarget="0">
    <vt:lpwstr>4</vt:lpwstr>
  </property>
</Properties>
</file>